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88BABD" w14:textId="77777777" w:rsidR="00495DE9" w:rsidRDefault="007F7A21" w:rsidP="00244F08">
      <w:pPr>
        <w:pStyle w:val="HeadingStyle"/>
        <w:jc w:val="right"/>
      </w:pPr>
      <w:r w:rsidRPr="00244F08">
        <w:t>Information</w:t>
      </w:r>
      <w:r w:rsidR="00940A36" w:rsidRPr="00244F08">
        <w:t xml:space="preserve"> </w:t>
      </w:r>
      <w:r w:rsidRPr="00244F08">
        <w:t>No</w:t>
      </w:r>
      <w:r w:rsidR="00244F08">
        <w:t xml:space="preserve">s.  </w:t>
      </w:r>
      <w:r w:rsidR="00987BE8">
        <w:t>130980</w:t>
      </w:r>
    </w:p>
    <w:p w14:paraId="0C709BE3" w14:textId="77777777" w:rsidR="00987BE8" w:rsidRDefault="00987BE8" w:rsidP="00244F08">
      <w:pPr>
        <w:pStyle w:val="HeadingStyle"/>
        <w:jc w:val="right"/>
      </w:pPr>
      <w:r w:rsidRPr="00987BE8">
        <w:t>130979</w:t>
      </w:r>
    </w:p>
    <w:p w14:paraId="571901EB" w14:textId="77777777" w:rsidR="00CC7110" w:rsidRDefault="00CC7110" w:rsidP="006A773C">
      <w:pPr>
        <w:widowControl w:val="0"/>
        <w:jc w:val="center"/>
        <w:rPr>
          <w:rFonts w:cs="Courier New"/>
        </w:rPr>
      </w:pPr>
    </w:p>
    <w:p w14:paraId="756B85E2" w14:textId="77777777" w:rsidR="00CC7110" w:rsidRDefault="00CC7110" w:rsidP="006A773C">
      <w:pPr>
        <w:widowControl w:val="0"/>
        <w:jc w:val="center"/>
        <w:rPr>
          <w:rFonts w:cs="Courier New"/>
        </w:rPr>
      </w:pPr>
    </w:p>
    <w:p w14:paraId="38FC366C" w14:textId="77777777" w:rsidR="004770F1" w:rsidRPr="009C7390" w:rsidRDefault="004770F1" w:rsidP="006A773C">
      <w:pPr>
        <w:widowControl w:val="0"/>
        <w:jc w:val="center"/>
        <w:rPr>
          <w:rFonts w:cs="Courier New"/>
        </w:rPr>
      </w:pPr>
    </w:p>
    <w:p w14:paraId="3EC0A8DF" w14:textId="77777777" w:rsidR="009474F5" w:rsidRPr="009C7390" w:rsidRDefault="009474F5" w:rsidP="006A773C">
      <w:pPr>
        <w:widowControl w:val="0"/>
        <w:jc w:val="center"/>
        <w:rPr>
          <w:rFonts w:cs="Courier New"/>
        </w:rPr>
      </w:pPr>
    </w:p>
    <w:p w14:paraId="001B5279" w14:textId="77777777" w:rsidR="009474F5" w:rsidRPr="009C7390" w:rsidRDefault="009C7390" w:rsidP="006A773C">
      <w:pPr>
        <w:widowControl w:val="0"/>
        <w:jc w:val="center"/>
        <w:rPr>
          <w:rFonts w:cs="Courier New"/>
        </w:rPr>
      </w:pPr>
      <w:r w:rsidRPr="00987BE8">
        <w:rPr>
          <w:rFonts w:cs="Courier New"/>
        </w:rPr>
        <w:t>ONTARIO</w:t>
      </w:r>
      <w:r w:rsidR="009474F5" w:rsidRPr="009C7390">
        <w:rPr>
          <w:rFonts w:cs="Courier New"/>
        </w:rPr>
        <w:t xml:space="preserve"> COURT OF JUSTICE</w:t>
      </w:r>
    </w:p>
    <w:p w14:paraId="3337AF2B" w14:textId="77777777" w:rsidR="009474F5" w:rsidRPr="009C7390" w:rsidRDefault="009474F5" w:rsidP="006A773C">
      <w:pPr>
        <w:widowControl w:val="0"/>
        <w:tabs>
          <w:tab w:val="right" w:pos="8789"/>
        </w:tabs>
        <w:jc w:val="center"/>
        <w:rPr>
          <w:rFonts w:cs="Courier New"/>
        </w:rPr>
      </w:pPr>
    </w:p>
    <w:p w14:paraId="7A47DBD6" w14:textId="77777777" w:rsidR="009474F5" w:rsidRDefault="009474F5" w:rsidP="006A773C">
      <w:pPr>
        <w:widowControl w:val="0"/>
        <w:tabs>
          <w:tab w:val="right" w:pos="8789"/>
        </w:tabs>
        <w:jc w:val="center"/>
        <w:rPr>
          <w:rFonts w:cs="Courier New"/>
        </w:rPr>
      </w:pPr>
    </w:p>
    <w:p w14:paraId="31C99974" w14:textId="77777777" w:rsidR="004770F1" w:rsidRDefault="004770F1" w:rsidP="006A773C">
      <w:pPr>
        <w:widowControl w:val="0"/>
        <w:tabs>
          <w:tab w:val="right" w:pos="8789"/>
        </w:tabs>
        <w:jc w:val="center"/>
        <w:rPr>
          <w:rFonts w:cs="Courier New"/>
        </w:rPr>
      </w:pPr>
    </w:p>
    <w:p w14:paraId="1E10C299" w14:textId="77777777" w:rsidR="004770F1" w:rsidRDefault="004770F1" w:rsidP="006A773C">
      <w:pPr>
        <w:widowControl w:val="0"/>
        <w:tabs>
          <w:tab w:val="right" w:pos="8789"/>
        </w:tabs>
        <w:jc w:val="center"/>
        <w:rPr>
          <w:rFonts w:cs="Courier New"/>
        </w:rPr>
      </w:pPr>
    </w:p>
    <w:p w14:paraId="040617B1" w14:textId="77777777" w:rsidR="00CC7110" w:rsidRDefault="00CC7110" w:rsidP="006A773C">
      <w:pPr>
        <w:widowControl w:val="0"/>
        <w:tabs>
          <w:tab w:val="right" w:pos="8789"/>
        </w:tabs>
        <w:jc w:val="center"/>
        <w:rPr>
          <w:rFonts w:cs="Courier New"/>
        </w:rPr>
      </w:pPr>
    </w:p>
    <w:p w14:paraId="78C785F0" w14:textId="77777777" w:rsidR="00CC7110" w:rsidRPr="009C7390" w:rsidRDefault="00CC7110" w:rsidP="006A773C">
      <w:pPr>
        <w:widowControl w:val="0"/>
        <w:tabs>
          <w:tab w:val="right" w:pos="8789"/>
        </w:tabs>
        <w:jc w:val="center"/>
        <w:rPr>
          <w:rFonts w:cs="Courier New"/>
        </w:rPr>
      </w:pPr>
    </w:p>
    <w:p w14:paraId="196A4193" w14:textId="77777777" w:rsidR="009474F5" w:rsidRPr="009C7390" w:rsidRDefault="009474F5" w:rsidP="006A773C">
      <w:pPr>
        <w:widowControl w:val="0"/>
        <w:tabs>
          <w:tab w:val="right" w:pos="8789"/>
        </w:tabs>
        <w:jc w:val="center"/>
        <w:rPr>
          <w:rFonts w:cs="Courier New"/>
        </w:rPr>
      </w:pPr>
      <w:r w:rsidRPr="009C7390">
        <w:rPr>
          <w:rFonts w:cs="Courier New"/>
        </w:rPr>
        <w:t xml:space="preserve">HER MAJESTY THE </w:t>
      </w:r>
      <w:r w:rsidR="00987BE8">
        <w:rPr>
          <w:rFonts w:cs="Courier New"/>
        </w:rPr>
        <w:t>QUEEN</w:t>
      </w:r>
    </w:p>
    <w:p w14:paraId="1C6261C5" w14:textId="77777777" w:rsidR="009474F5" w:rsidRPr="009C7390" w:rsidRDefault="009474F5" w:rsidP="006A773C">
      <w:pPr>
        <w:widowControl w:val="0"/>
        <w:tabs>
          <w:tab w:val="right" w:pos="8789"/>
        </w:tabs>
        <w:jc w:val="center"/>
        <w:rPr>
          <w:rFonts w:cs="Courier New"/>
        </w:rPr>
      </w:pPr>
    </w:p>
    <w:p w14:paraId="054D9358" w14:textId="77777777" w:rsidR="009474F5" w:rsidRDefault="009474F5" w:rsidP="006A773C">
      <w:pPr>
        <w:widowControl w:val="0"/>
        <w:tabs>
          <w:tab w:val="right" w:pos="8789"/>
        </w:tabs>
        <w:jc w:val="center"/>
        <w:rPr>
          <w:rFonts w:cs="Courier New"/>
        </w:rPr>
      </w:pPr>
    </w:p>
    <w:p w14:paraId="0C1A431B" w14:textId="77777777" w:rsidR="004770F1" w:rsidRPr="009C7390" w:rsidRDefault="004770F1" w:rsidP="006A773C">
      <w:pPr>
        <w:widowControl w:val="0"/>
        <w:tabs>
          <w:tab w:val="right" w:pos="8789"/>
        </w:tabs>
        <w:jc w:val="center"/>
        <w:rPr>
          <w:rFonts w:cs="Courier New"/>
        </w:rPr>
      </w:pPr>
    </w:p>
    <w:p w14:paraId="668D15C2" w14:textId="77777777" w:rsidR="009474F5" w:rsidRPr="009C7390" w:rsidRDefault="009474F5" w:rsidP="006A773C">
      <w:pPr>
        <w:widowControl w:val="0"/>
        <w:tabs>
          <w:tab w:val="right" w:pos="8789"/>
        </w:tabs>
        <w:jc w:val="center"/>
        <w:rPr>
          <w:rFonts w:cs="Courier New"/>
        </w:rPr>
      </w:pPr>
      <w:r w:rsidRPr="009C7390">
        <w:rPr>
          <w:rFonts w:cs="Courier New"/>
        </w:rPr>
        <w:t>v.</w:t>
      </w:r>
    </w:p>
    <w:p w14:paraId="4D88A119" w14:textId="77777777" w:rsidR="009474F5" w:rsidRDefault="009474F5" w:rsidP="006A773C">
      <w:pPr>
        <w:widowControl w:val="0"/>
        <w:tabs>
          <w:tab w:val="right" w:pos="8789"/>
        </w:tabs>
        <w:jc w:val="center"/>
        <w:rPr>
          <w:rFonts w:cs="Courier New"/>
        </w:rPr>
      </w:pPr>
    </w:p>
    <w:p w14:paraId="0D990BF6" w14:textId="77777777" w:rsidR="004770F1" w:rsidRPr="009C7390" w:rsidRDefault="004770F1" w:rsidP="006A773C">
      <w:pPr>
        <w:widowControl w:val="0"/>
        <w:tabs>
          <w:tab w:val="right" w:pos="8789"/>
        </w:tabs>
        <w:jc w:val="center"/>
        <w:rPr>
          <w:rFonts w:cs="Courier New"/>
        </w:rPr>
      </w:pPr>
    </w:p>
    <w:p w14:paraId="436C819B" w14:textId="77777777" w:rsidR="009474F5" w:rsidRDefault="009474F5" w:rsidP="006A773C">
      <w:pPr>
        <w:widowControl w:val="0"/>
        <w:tabs>
          <w:tab w:val="right" w:pos="8789"/>
        </w:tabs>
        <w:jc w:val="center"/>
        <w:rPr>
          <w:rFonts w:cs="Courier New"/>
        </w:rPr>
      </w:pPr>
    </w:p>
    <w:p w14:paraId="34B4FBB7" w14:textId="77777777" w:rsidR="00CC7110" w:rsidRPr="009C7390" w:rsidRDefault="00987BE8" w:rsidP="006A773C">
      <w:pPr>
        <w:widowControl w:val="0"/>
        <w:tabs>
          <w:tab w:val="right" w:pos="8789"/>
        </w:tabs>
        <w:jc w:val="center"/>
        <w:rPr>
          <w:rFonts w:cs="Courier New"/>
        </w:rPr>
      </w:pPr>
      <w:r>
        <w:rPr>
          <w:rFonts w:cs="Courier New"/>
        </w:rPr>
        <w:t>MARCEL ZIMMERMAN</w:t>
      </w:r>
      <w:r w:rsidR="00A73029">
        <w:rPr>
          <w:rFonts w:cs="Courier New"/>
        </w:rPr>
        <w:t xml:space="preserve"> </w:t>
      </w:r>
    </w:p>
    <w:p w14:paraId="1E295E3E" w14:textId="77777777" w:rsidR="009474F5" w:rsidRPr="009C7390" w:rsidRDefault="009474F5" w:rsidP="006A773C">
      <w:pPr>
        <w:widowControl w:val="0"/>
        <w:tabs>
          <w:tab w:val="left" w:pos="720"/>
          <w:tab w:val="left" w:pos="1440"/>
          <w:tab w:val="left" w:pos="2160"/>
          <w:tab w:val="left" w:pos="2880"/>
          <w:tab w:val="left" w:pos="3600"/>
          <w:tab w:val="right" w:pos="8789"/>
        </w:tabs>
        <w:jc w:val="both"/>
        <w:rPr>
          <w:rFonts w:cs="Arial"/>
        </w:rPr>
      </w:pPr>
    </w:p>
    <w:p w14:paraId="3411444B" w14:textId="77777777" w:rsidR="009474F5" w:rsidRPr="009C7390" w:rsidRDefault="009474F5" w:rsidP="006A773C">
      <w:pPr>
        <w:widowControl w:val="0"/>
        <w:tabs>
          <w:tab w:val="left" w:pos="720"/>
          <w:tab w:val="left" w:pos="1440"/>
          <w:tab w:val="left" w:pos="2160"/>
          <w:tab w:val="left" w:pos="2880"/>
          <w:tab w:val="left" w:pos="3600"/>
          <w:tab w:val="right" w:pos="8789"/>
        </w:tabs>
        <w:jc w:val="both"/>
        <w:rPr>
          <w:rFonts w:cs="Arial"/>
        </w:rPr>
      </w:pPr>
    </w:p>
    <w:p w14:paraId="1575CDEF" w14:textId="77777777" w:rsidR="009474F5" w:rsidRDefault="009474F5" w:rsidP="006A773C">
      <w:pPr>
        <w:widowControl w:val="0"/>
        <w:tabs>
          <w:tab w:val="left" w:pos="720"/>
          <w:tab w:val="left" w:pos="1440"/>
          <w:tab w:val="left" w:pos="2160"/>
          <w:tab w:val="left" w:pos="2880"/>
          <w:tab w:val="left" w:pos="3600"/>
          <w:tab w:val="right" w:pos="8789"/>
        </w:tabs>
        <w:jc w:val="both"/>
        <w:rPr>
          <w:rFonts w:cs="Arial"/>
        </w:rPr>
      </w:pPr>
    </w:p>
    <w:p w14:paraId="636A17BF" w14:textId="77777777" w:rsidR="004B2168" w:rsidRPr="009C7390" w:rsidRDefault="004B2168" w:rsidP="006A773C">
      <w:pPr>
        <w:widowControl w:val="0"/>
        <w:tabs>
          <w:tab w:val="left" w:pos="720"/>
          <w:tab w:val="left" w:pos="1440"/>
          <w:tab w:val="left" w:pos="2160"/>
          <w:tab w:val="left" w:pos="2880"/>
          <w:tab w:val="left" w:pos="3600"/>
          <w:tab w:val="right" w:pos="8789"/>
        </w:tabs>
        <w:jc w:val="both"/>
        <w:rPr>
          <w:rFonts w:cs="Arial"/>
        </w:rPr>
      </w:pPr>
    </w:p>
    <w:p w14:paraId="781DF6FD" w14:textId="77777777" w:rsidR="009474F5" w:rsidRPr="009C7390" w:rsidRDefault="009474F5" w:rsidP="006A773C">
      <w:pPr>
        <w:widowControl w:val="0"/>
        <w:tabs>
          <w:tab w:val="center" w:pos="4673"/>
          <w:tab w:val="right" w:pos="8789"/>
        </w:tabs>
        <w:jc w:val="both"/>
        <w:rPr>
          <w:rFonts w:cs="Arial"/>
        </w:rPr>
      </w:pPr>
    </w:p>
    <w:p w14:paraId="30994ABC" w14:textId="77777777" w:rsidR="009474F5" w:rsidRPr="009C7390" w:rsidRDefault="00040AE1" w:rsidP="006A773C">
      <w:pPr>
        <w:widowControl w:val="0"/>
        <w:tabs>
          <w:tab w:val="center" w:pos="4673"/>
          <w:tab w:val="right" w:pos="8789"/>
        </w:tabs>
        <w:ind w:right="-235"/>
        <w:jc w:val="center"/>
        <w:rPr>
          <w:rFonts w:cs="Arial"/>
          <w:spacing w:val="140"/>
        </w:rPr>
      </w:pPr>
      <w:r>
        <w:rPr>
          <w:rFonts w:cs="Arial"/>
          <w:spacing w:val="140"/>
        </w:rPr>
        <w:t>PROCEEDINGS</w:t>
      </w:r>
      <w:r w:rsidR="00051C86">
        <w:rPr>
          <w:rFonts w:cs="Arial"/>
          <w:spacing w:val="140"/>
        </w:rPr>
        <w:t xml:space="preserve"> </w:t>
      </w:r>
    </w:p>
    <w:p w14:paraId="03D4EDD6" w14:textId="77777777" w:rsidR="009474F5" w:rsidRPr="009C7390" w:rsidRDefault="009474F5" w:rsidP="006A773C">
      <w:pPr>
        <w:widowControl w:val="0"/>
        <w:tabs>
          <w:tab w:val="left" w:pos="720"/>
          <w:tab w:val="left" w:pos="1440"/>
          <w:tab w:val="left" w:pos="2160"/>
          <w:tab w:val="left" w:pos="2880"/>
          <w:tab w:val="left" w:pos="3600"/>
          <w:tab w:val="right" w:pos="8789"/>
        </w:tabs>
        <w:jc w:val="both"/>
        <w:rPr>
          <w:rFonts w:cs="Arial"/>
        </w:rPr>
      </w:pPr>
    </w:p>
    <w:p w14:paraId="1AB4CE8F" w14:textId="77777777" w:rsidR="009474F5" w:rsidRPr="009C7390" w:rsidRDefault="009474F5" w:rsidP="006A773C">
      <w:pPr>
        <w:widowControl w:val="0"/>
        <w:tabs>
          <w:tab w:val="left" w:pos="720"/>
          <w:tab w:val="left" w:pos="1440"/>
          <w:tab w:val="left" w:pos="2160"/>
          <w:tab w:val="left" w:pos="2880"/>
          <w:tab w:val="left" w:pos="3600"/>
          <w:tab w:val="right" w:pos="8789"/>
        </w:tabs>
        <w:jc w:val="both"/>
        <w:rPr>
          <w:rFonts w:cs="Arial"/>
        </w:rPr>
      </w:pPr>
    </w:p>
    <w:p w14:paraId="2565170C" w14:textId="77777777" w:rsidR="009474F5" w:rsidRPr="009C7390" w:rsidRDefault="009474F5" w:rsidP="004770F1">
      <w:pPr>
        <w:widowControl w:val="0"/>
        <w:tabs>
          <w:tab w:val="center" w:pos="4673"/>
          <w:tab w:val="right" w:pos="8789"/>
        </w:tabs>
        <w:jc w:val="center"/>
        <w:rPr>
          <w:rFonts w:cs="Arial"/>
        </w:rPr>
      </w:pPr>
      <w:r w:rsidRPr="009C7390">
        <w:rPr>
          <w:rFonts w:cs="Arial"/>
        </w:rPr>
        <w:t xml:space="preserve">BEFORE </w:t>
      </w:r>
      <w:r w:rsidR="00F944A3" w:rsidRPr="009C7390">
        <w:rPr>
          <w:rFonts w:cs="Arial"/>
        </w:rPr>
        <w:t xml:space="preserve">THE HONOURABLE JUSTICE </w:t>
      </w:r>
      <w:r w:rsidR="00F127B5" w:rsidRPr="00F127B5">
        <w:rPr>
          <w:rFonts w:cs="Arial"/>
        </w:rPr>
        <w:t>J. D. EVANS</w:t>
      </w:r>
    </w:p>
    <w:p w14:paraId="3231EBB2" w14:textId="77777777" w:rsidR="009474F5" w:rsidRPr="009C7390" w:rsidRDefault="009474F5" w:rsidP="004770F1">
      <w:pPr>
        <w:widowControl w:val="0"/>
        <w:tabs>
          <w:tab w:val="center" w:pos="4673"/>
          <w:tab w:val="right" w:pos="8789"/>
        </w:tabs>
        <w:jc w:val="center"/>
        <w:rPr>
          <w:rFonts w:cs="Arial"/>
        </w:rPr>
      </w:pPr>
      <w:r w:rsidRPr="009C7390">
        <w:rPr>
          <w:rFonts w:cs="Arial"/>
        </w:rPr>
        <w:t xml:space="preserve">on </w:t>
      </w:r>
      <w:r w:rsidR="00F127B5">
        <w:rPr>
          <w:rFonts w:cs="Arial"/>
        </w:rPr>
        <w:t xml:space="preserve">October </w:t>
      </w:r>
      <w:r w:rsidR="000719E2">
        <w:rPr>
          <w:rFonts w:cs="Arial"/>
        </w:rPr>
        <w:t>9, 201</w:t>
      </w:r>
      <w:r w:rsidR="00F127B5">
        <w:rPr>
          <w:rFonts w:cs="Arial"/>
        </w:rPr>
        <w:t>3,</w:t>
      </w:r>
      <w:r w:rsidR="00A73029">
        <w:rPr>
          <w:rFonts w:cs="Arial"/>
        </w:rPr>
        <w:t xml:space="preserve"> </w:t>
      </w:r>
      <w:r w:rsidRPr="009C7390">
        <w:rPr>
          <w:rFonts w:cs="Arial"/>
        </w:rPr>
        <w:t>at</w:t>
      </w:r>
      <w:r w:rsidR="000651D1">
        <w:rPr>
          <w:rFonts w:cs="Arial"/>
        </w:rPr>
        <w:t xml:space="preserve"> HUNTSVILLE</w:t>
      </w:r>
      <w:r w:rsidRPr="009C7390">
        <w:rPr>
          <w:rFonts w:cs="Arial"/>
        </w:rPr>
        <w:t>, Ontario</w:t>
      </w:r>
    </w:p>
    <w:p w14:paraId="402BD851" w14:textId="77777777" w:rsidR="009474F5" w:rsidRPr="009C7390" w:rsidRDefault="009474F5" w:rsidP="006A773C">
      <w:pPr>
        <w:widowControl w:val="0"/>
        <w:tabs>
          <w:tab w:val="center" w:pos="4673"/>
          <w:tab w:val="right" w:pos="8789"/>
        </w:tabs>
        <w:jc w:val="both"/>
        <w:rPr>
          <w:rFonts w:cs="Arial"/>
        </w:rPr>
      </w:pPr>
    </w:p>
    <w:p w14:paraId="6D166E4B" w14:textId="77777777" w:rsidR="009474F5" w:rsidRDefault="009474F5" w:rsidP="006A773C">
      <w:pPr>
        <w:widowControl w:val="0"/>
        <w:tabs>
          <w:tab w:val="center" w:pos="4673"/>
          <w:tab w:val="right" w:pos="8789"/>
        </w:tabs>
        <w:jc w:val="both"/>
        <w:rPr>
          <w:rFonts w:cs="Arial"/>
        </w:rPr>
      </w:pPr>
    </w:p>
    <w:p w14:paraId="10922F68" w14:textId="77777777" w:rsidR="003C7C1A" w:rsidRDefault="003C7C1A" w:rsidP="006A773C">
      <w:pPr>
        <w:widowControl w:val="0"/>
        <w:tabs>
          <w:tab w:val="center" w:pos="4673"/>
          <w:tab w:val="right" w:pos="8789"/>
        </w:tabs>
        <w:jc w:val="both"/>
        <w:rPr>
          <w:rFonts w:cs="Arial"/>
        </w:rPr>
      </w:pPr>
    </w:p>
    <w:p w14:paraId="53315B82" w14:textId="77777777" w:rsidR="004770F1" w:rsidRDefault="004770F1" w:rsidP="006A773C">
      <w:pPr>
        <w:widowControl w:val="0"/>
        <w:tabs>
          <w:tab w:val="center" w:pos="4673"/>
          <w:tab w:val="right" w:pos="8789"/>
        </w:tabs>
        <w:jc w:val="both"/>
        <w:rPr>
          <w:rFonts w:cs="Arial"/>
        </w:rPr>
      </w:pPr>
    </w:p>
    <w:p w14:paraId="279062F2" w14:textId="77777777" w:rsidR="005B2263" w:rsidRPr="009C7390" w:rsidRDefault="005B2263" w:rsidP="006A773C">
      <w:pPr>
        <w:widowControl w:val="0"/>
        <w:tabs>
          <w:tab w:val="center" w:pos="4673"/>
          <w:tab w:val="right" w:pos="8789"/>
        </w:tabs>
        <w:jc w:val="both"/>
        <w:rPr>
          <w:rFonts w:cs="Arial"/>
        </w:rPr>
      </w:pPr>
    </w:p>
    <w:p w14:paraId="693093C9" w14:textId="77777777" w:rsidR="00A73029" w:rsidRPr="009C7390" w:rsidRDefault="00A73029" w:rsidP="006A773C">
      <w:pPr>
        <w:widowControl w:val="0"/>
        <w:tabs>
          <w:tab w:val="left" w:pos="360"/>
          <w:tab w:val="left" w:pos="1440"/>
          <w:tab w:val="left" w:pos="2160"/>
          <w:tab w:val="left" w:pos="2880"/>
          <w:tab w:val="left" w:pos="3600"/>
          <w:tab w:val="right" w:pos="8789"/>
        </w:tabs>
        <w:spacing w:after="120"/>
        <w:jc w:val="both"/>
        <w:rPr>
          <w:rFonts w:cs="Arial"/>
          <w:u w:val="single"/>
        </w:rPr>
      </w:pPr>
    </w:p>
    <w:p w14:paraId="07A276DE" w14:textId="77777777" w:rsidR="009474F5" w:rsidRPr="009C7390" w:rsidRDefault="009474F5" w:rsidP="006A773C">
      <w:pPr>
        <w:widowControl w:val="0"/>
        <w:tabs>
          <w:tab w:val="left" w:pos="360"/>
          <w:tab w:val="left" w:pos="1440"/>
          <w:tab w:val="left" w:pos="2160"/>
          <w:tab w:val="left" w:pos="2880"/>
          <w:tab w:val="left" w:pos="3600"/>
          <w:tab w:val="right" w:pos="8789"/>
        </w:tabs>
        <w:spacing w:before="120" w:after="120"/>
        <w:jc w:val="both"/>
        <w:rPr>
          <w:rFonts w:cs="Arial"/>
        </w:rPr>
      </w:pPr>
      <w:r w:rsidRPr="009C7390">
        <w:rPr>
          <w:rFonts w:cs="Arial"/>
          <w:u w:val="single"/>
        </w:rPr>
        <w:t>APPEARANCES</w:t>
      </w:r>
      <w:r w:rsidR="00F61CF8" w:rsidRPr="009C7390">
        <w:rPr>
          <w:rFonts w:cs="Arial"/>
        </w:rPr>
        <w:t>:</w:t>
      </w:r>
    </w:p>
    <w:tbl>
      <w:tblPr>
        <w:tblW w:w="0" w:type="auto"/>
        <w:tblInd w:w="108" w:type="dxa"/>
        <w:tblLook w:val="0000" w:firstRow="0" w:lastRow="0" w:firstColumn="0" w:lastColumn="0" w:noHBand="0" w:noVBand="0"/>
      </w:tblPr>
      <w:tblGrid>
        <w:gridCol w:w="4395"/>
        <w:gridCol w:w="5117"/>
      </w:tblGrid>
      <w:tr w:rsidR="009C5AC6" w:rsidRPr="009C7390" w14:paraId="1E152926" w14:textId="77777777" w:rsidTr="00332291">
        <w:trPr>
          <w:trHeight w:val="473"/>
        </w:trPr>
        <w:tc>
          <w:tcPr>
            <w:tcW w:w="4395" w:type="dxa"/>
            <w:vAlign w:val="center"/>
          </w:tcPr>
          <w:p w14:paraId="7EB6C4E3" w14:textId="77777777" w:rsidR="009474F5" w:rsidRPr="009C7390" w:rsidRDefault="00F127B5" w:rsidP="006A773C">
            <w:pPr>
              <w:widowControl w:val="0"/>
              <w:tabs>
                <w:tab w:val="left" w:pos="720"/>
                <w:tab w:val="left" w:pos="1440"/>
                <w:tab w:val="left" w:pos="2160"/>
                <w:tab w:val="left" w:pos="2880"/>
                <w:tab w:val="left" w:pos="3600"/>
                <w:tab w:val="right" w:pos="8789"/>
              </w:tabs>
              <w:spacing w:before="120" w:after="40"/>
              <w:rPr>
                <w:rFonts w:cs="Courier New"/>
              </w:rPr>
            </w:pPr>
            <w:r>
              <w:rPr>
                <w:rFonts w:cs="Courier New"/>
              </w:rPr>
              <w:t>T. Carlton</w:t>
            </w:r>
          </w:p>
        </w:tc>
        <w:tc>
          <w:tcPr>
            <w:tcW w:w="5117" w:type="dxa"/>
            <w:vAlign w:val="center"/>
          </w:tcPr>
          <w:p w14:paraId="44AC390B" w14:textId="77777777" w:rsidR="009474F5" w:rsidRPr="009C7390" w:rsidRDefault="00E54F12" w:rsidP="006A773C">
            <w:pPr>
              <w:widowControl w:val="0"/>
              <w:tabs>
                <w:tab w:val="left" w:pos="720"/>
                <w:tab w:val="left" w:pos="1440"/>
                <w:tab w:val="left" w:pos="2160"/>
                <w:tab w:val="left" w:pos="2880"/>
                <w:tab w:val="left" w:pos="3600"/>
                <w:tab w:val="right" w:pos="8789"/>
              </w:tabs>
              <w:spacing w:before="40" w:after="40"/>
              <w:jc w:val="right"/>
              <w:rPr>
                <w:rFonts w:cs="Courier New"/>
              </w:rPr>
            </w:pPr>
            <w:r w:rsidRPr="009C7390">
              <w:rPr>
                <w:rFonts w:cs="Courier New"/>
              </w:rPr>
              <w:t>Counsel for the Crown</w:t>
            </w:r>
          </w:p>
        </w:tc>
      </w:tr>
      <w:tr w:rsidR="009C5AC6" w:rsidRPr="009C7390" w14:paraId="0FBF9427" w14:textId="77777777" w:rsidTr="00332291">
        <w:trPr>
          <w:trHeight w:val="473"/>
        </w:trPr>
        <w:tc>
          <w:tcPr>
            <w:tcW w:w="4395" w:type="dxa"/>
            <w:vAlign w:val="center"/>
          </w:tcPr>
          <w:p w14:paraId="2CD85B97" w14:textId="77777777" w:rsidR="009474F5" w:rsidRPr="009C7390" w:rsidRDefault="00F127B5" w:rsidP="006A773C">
            <w:pPr>
              <w:widowControl w:val="0"/>
              <w:tabs>
                <w:tab w:val="left" w:pos="720"/>
                <w:tab w:val="left" w:pos="1440"/>
                <w:tab w:val="left" w:pos="2160"/>
                <w:tab w:val="left" w:pos="2880"/>
                <w:tab w:val="left" w:pos="3600"/>
                <w:tab w:val="right" w:pos="8789"/>
              </w:tabs>
              <w:spacing w:before="120" w:after="40"/>
              <w:rPr>
                <w:rFonts w:cs="Courier New"/>
              </w:rPr>
            </w:pPr>
            <w:r>
              <w:rPr>
                <w:rFonts w:cs="Courier New"/>
              </w:rPr>
              <w:t>J. Fagan</w:t>
            </w:r>
          </w:p>
        </w:tc>
        <w:tc>
          <w:tcPr>
            <w:tcW w:w="5117" w:type="dxa"/>
            <w:vAlign w:val="center"/>
          </w:tcPr>
          <w:p w14:paraId="033E7FF5" w14:textId="77777777" w:rsidR="009474F5" w:rsidRPr="009C7390" w:rsidRDefault="00F127B5" w:rsidP="006A773C">
            <w:pPr>
              <w:widowControl w:val="0"/>
              <w:tabs>
                <w:tab w:val="left" w:pos="3600"/>
                <w:tab w:val="right" w:pos="8789"/>
              </w:tabs>
              <w:spacing w:before="40" w:after="40"/>
              <w:jc w:val="right"/>
              <w:rPr>
                <w:rFonts w:cs="Courier New"/>
              </w:rPr>
            </w:pPr>
            <w:r>
              <w:rPr>
                <w:rFonts w:cs="Courier New"/>
              </w:rPr>
              <w:t>Duty Counsel for Marcel Zimmerman</w:t>
            </w:r>
          </w:p>
        </w:tc>
      </w:tr>
      <w:tr w:rsidR="0008276A" w:rsidRPr="009C7390" w14:paraId="54CE7158" w14:textId="77777777" w:rsidTr="00332291">
        <w:trPr>
          <w:trHeight w:val="473"/>
        </w:trPr>
        <w:tc>
          <w:tcPr>
            <w:tcW w:w="4395" w:type="dxa"/>
            <w:vAlign w:val="center"/>
          </w:tcPr>
          <w:p w14:paraId="43A34DD9" w14:textId="77777777" w:rsidR="0008276A" w:rsidRPr="009C7390" w:rsidRDefault="0008276A" w:rsidP="006A773C">
            <w:pPr>
              <w:widowControl w:val="0"/>
              <w:tabs>
                <w:tab w:val="left" w:pos="720"/>
                <w:tab w:val="left" w:pos="1440"/>
                <w:tab w:val="left" w:pos="2160"/>
                <w:tab w:val="left" w:pos="2880"/>
                <w:tab w:val="left" w:pos="3600"/>
                <w:tab w:val="right" w:pos="8789"/>
              </w:tabs>
              <w:spacing w:before="120" w:after="40"/>
              <w:rPr>
                <w:rFonts w:cs="Courier New"/>
              </w:rPr>
            </w:pPr>
          </w:p>
        </w:tc>
        <w:tc>
          <w:tcPr>
            <w:tcW w:w="5117" w:type="dxa"/>
            <w:vAlign w:val="center"/>
          </w:tcPr>
          <w:p w14:paraId="6AEE58B8" w14:textId="77777777" w:rsidR="0008276A" w:rsidRPr="009C7390" w:rsidRDefault="0008276A" w:rsidP="006A773C">
            <w:pPr>
              <w:widowControl w:val="0"/>
              <w:tabs>
                <w:tab w:val="left" w:pos="3600"/>
                <w:tab w:val="right" w:pos="8789"/>
              </w:tabs>
              <w:spacing w:before="40" w:after="40"/>
              <w:jc w:val="right"/>
              <w:rPr>
                <w:rFonts w:cs="Courier New"/>
              </w:rPr>
            </w:pPr>
          </w:p>
        </w:tc>
      </w:tr>
    </w:tbl>
    <w:p w14:paraId="0EDF2965" w14:textId="77777777" w:rsidR="00084065" w:rsidRDefault="00084065" w:rsidP="006A773C">
      <w:pPr>
        <w:widowControl w:val="0"/>
        <w:spacing w:line="360" w:lineRule="auto"/>
        <w:rPr>
          <w:rFonts w:cs="Courier New"/>
        </w:rPr>
      </w:pPr>
    </w:p>
    <w:p w14:paraId="2243B4CD" w14:textId="77777777" w:rsidR="009474F5" w:rsidRPr="00084065" w:rsidRDefault="009474F5" w:rsidP="006A773C">
      <w:pPr>
        <w:widowControl w:val="0"/>
        <w:rPr>
          <w:rFonts w:cs="Courier New"/>
        </w:rPr>
        <w:sectPr w:rsidR="009474F5" w:rsidRPr="00084065" w:rsidSect="00A21B92">
          <w:headerReference w:type="even" r:id="rId8"/>
          <w:headerReference w:type="default" r:id="rId9"/>
          <w:footerReference w:type="even" r:id="rId10"/>
          <w:footerReference w:type="default" r:id="rId11"/>
          <w:headerReference w:type="first" r:id="rId12"/>
          <w:footerReference w:type="first" r:id="rId13"/>
          <w:pgSz w:w="12240" w:h="15840"/>
          <w:pgMar w:top="1588" w:right="1418" w:bottom="993" w:left="1418" w:header="539" w:footer="505" w:gutter="0"/>
          <w:cols w:space="708"/>
          <w:docGrid w:linePitch="360"/>
        </w:sectPr>
      </w:pPr>
    </w:p>
    <w:p w14:paraId="1A7BDD4A" w14:textId="77777777" w:rsidR="004B2168" w:rsidRDefault="004B2168" w:rsidP="006A773C">
      <w:pPr>
        <w:keepNext/>
        <w:widowControl w:val="0"/>
        <w:tabs>
          <w:tab w:val="left" w:pos="6516"/>
          <w:tab w:val="left" w:pos="8136"/>
          <w:tab w:val="right" w:pos="8856"/>
        </w:tabs>
        <w:spacing w:before="240" w:after="60"/>
        <w:ind w:left="142"/>
        <w:jc w:val="center"/>
        <w:outlineLvl w:val="1"/>
        <w:rPr>
          <w:rFonts w:cs="Courier New"/>
          <w:b/>
          <w:bCs/>
          <w:iCs/>
        </w:rPr>
      </w:pPr>
    </w:p>
    <w:p w14:paraId="1CE517EF" w14:textId="77777777" w:rsidR="005A3A42" w:rsidRPr="009C7390" w:rsidRDefault="002A6571" w:rsidP="006A773C">
      <w:pPr>
        <w:keepNext/>
        <w:widowControl w:val="0"/>
        <w:tabs>
          <w:tab w:val="left" w:pos="6516"/>
          <w:tab w:val="left" w:pos="8136"/>
          <w:tab w:val="right" w:pos="8856"/>
        </w:tabs>
        <w:spacing w:before="240" w:after="60"/>
        <w:ind w:left="142"/>
        <w:jc w:val="center"/>
        <w:outlineLvl w:val="1"/>
        <w:rPr>
          <w:rFonts w:cs="Courier New"/>
          <w:b/>
          <w:bCs/>
          <w:iCs/>
        </w:rPr>
      </w:pPr>
      <w:r>
        <w:rPr>
          <w:rFonts w:cs="Courier New"/>
          <w:b/>
          <w:bCs/>
          <w:iCs/>
        </w:rPr>
        <w:t>ONTARIO</w:t>
      </w:r>
      <w:r w:rsidR="00E54F12" w:rsidRPr="009C7390">
        <w:rPr>
          <w:rFonts w:cs="Courier New"/>
          <w:b/>
          <w:bCs/>
          <w:iCs/>
        </w:rPr>
        <w:t xml:space="preserve"> COURT OF JUSTICE</w:t>
      </w:r>
    </w:p>
    <w:p w14:paraId="1BD3DA35" w14:textId="77777777" w:rsidR="00E54F12" w:rsidRPr="009C7390" w:rsidRDefault="00E54F12" w:rsidP="006A773C">
      <w:pPr>
        <w:widowControl w:val="0"/>
        <w:tabs>
          <w:tab w:val="left" w:pos="1926"/>
          <w:tab w:val="left" w:pos="2556"/>
          <w:tab w:val="right" w:pos="9306"/>
        </w:tabs>
        <w:ind w:left="360"/>
        <w:jc w:val="center"/>
        <w:rPr>
          <w:rFonts w:cs="Courier New"/>
          <w:b/>
          <w:smallCaps/>
        </w:rPr>
      </w:pPr>
    </w:p>
    <w:p w14:paraId="2966E771" w14:textId="77777777" w:rsidR="005A3A42" w:rsidRPr="009C7390" w:rsidRDefault="005A3A42" w:rsidP="006A773C">
      <w:pPr>
        <w:widowControl w:val="0"/>
        <w:tabs>
          <w:tab w:val="left" w:pos="1926"/>
          <w:tab w:val="left" w:pos="2556"/>
          <w:tab w:val="right" w:pos="9306"/>
        </w:tabs>
        <w:ind w:left="360"/>
        <w:jc w:val="center"/>
        <w:rPr>
          <w:rFonts w:cs="Courier New"/>
          <w:b/>
          <w:smallCaps/>
        </w:rPr>
      </w:pPr>
      <w:r w:rsidRPr="009C7390">
        <w:rPr>
          <w:rFonts w:cs="Courier New"/>
          <w:b/>
          <w:smallCaps/>
        </w:rPr>
        <w:t>T A B L E   O F   C O N T E N T S</w:t>
      </w:r>
    </w:p>
    <w:p w14:paraId="6BC998C3" w14:textId="77777777" w:rsidR="00E54F12" w:rsidRPr="009C7390" w:rsidRDefault="00E54F12" w:rsidP="006A773C">
      <w:pPr>
        <w:widowControl w:val="0"/>
        <w:tabs>
          <w:tab w:val="left" w:pos="1926"/>
          <w:tab w:val="left" w:pos="2556"/>
          <w:tab w:val="right" w:pos="9306"/>
        </w:tabs>
        <w:ind w:left="360"/>
        <w:jc w:val="both"/>
        <w:rPr>
          <w:rFonts w:cs="Courier New"/>
          <w:u w:val="single"/>
        </w:rPr>
      </w:pPr>
    </w:p>
    <w:p w14:paraId="2FF67251" w14:textId="77777777" w:rsidR="00E54F12" w:rsidRDefault="00E54F12" w:rsidP="006A773C">
      <w:pPr>
        <w:widowControl w:val="0"/>
        <w:tabs>
          <w:tab w:val="left" w:pos="1926"/>
          <w:tab w:val="left" w:pos="2556"/>
          <w:tab w:val="right" w:pos="9306"/>
        </w:tabs>
        <w:ind w:left="360"/>
        <w:jc w:val="both"/>
        <w:rPr>
          <w:rFonts w:cs="Courier New"/>
          <w:u w:val="single"/>
        </w:rPr>
      </w:pPr>
    </w:p>
    <w:p w14:paraId="1C8C6279" w14:textId="77777777" w:rsidR="00CA3FE9" w:rsidRPr="009C7390" w:rsidRDefault="00CA3FE9" w:rsidP="006A773C">
      <w:pPr>
        <w:widowControl w:val="0"/>
        <w:tabs>
          <w:tab w:val="left" w:pos="1926"/>
          <w:tab w:val="left" w:pos="2556"/>
          <w:tab w:val="right" w:pos="9306"/>
        </w:tabs>
        <w:ind w:left="360"/>
        <w:jc w:val="both"/>
        <w:rPr>
          <w:rFonts w:cs="Courier New"/>
          <w:u w:val="single"/>
        </w:rPr>
      </w:pPr>
    </w:p>
    <w:tbl>
      <w:tblPr>
        <w:tblW w:w="9639" w:type="dxa"/>
        <w:tblInd w:w="108" w:type="dxa"/>
        <w:tblLayout w:type="fixed"/>
        <w:tblLook w:val="04A0" w:firstRow="1" w:lastRow="0" w:firstColumn="1" w:lastColumn="0" w:noHBand="0" w:noVBand="1"/>
      </w:tblPr>
      <w:tblGrid>
        <w:gridCol w:w="3419"/>
        <w:gridCol w:w="2110"/>
        <w:gridCol w:w="2126"/>
        <w:gridCol w:w="1984"/>
      </w:tblGrid>
      <w:tr w:rsidR="009C5AC6" w:rsidRPr="009C7390" w14:paraId="0F9052F4" w14:textId="77777777" w:rsidTr="00F751C0">
        <w:trPr>
          <w:cantSplit/>
        </w:trPr>
        <w:tc>
          <w:tcPr>
            <w:tcW w:w="9639" w:type="dxa"/>
            <w:gridSpan w:val="4"/>
            <w:vAlign w:val="center"/>
          </w:tcPr>
          <w:p w14:paraId="50AA75A7" w14:textId="77777777" w:rsidR="005A3A42" w:rsidRPr="009C7390" w:rsidRDefault="005A3A42" w:rsidP="006A773C">
            <w:pPr>
              <w:keepNext/>
              <w:widowControl w:val="0"/>
              <w:spacing w:before="240" w:after="60"/>
              <w:ind w:left="142"/>
              <w:jc w:val="center"/>
              <w:outlineLvl w:val="1"/>
              <w:rPr>
                <w:rFonts w:cs="Courier New"/>
                <w:b/>
                <w:bCs/>
                <w:iCs/>
              </w:rPr>
            </w:pPr>
            <w:r w:rsidRPr="009C7390">
              <w:rPr>
                <w:rFonts w:cs="Courier New"/>
                <w:b/>
                <w:bCs/>
                <w:iCs/>
              </w:rPr>
              <w:t>W I T N E S S E S</w:t>
            </w:r>
          </w:p>
          <w:p w14:paraId="36705C43" w14:textId="77777777" w:rsidR="005A3A42" w:rsidRPr="009C7390" w:rsidRDefault="005A3A42" w:rsidP="006A773C">
            <w:pPr>
              <w:widowControl w:val="0"/>
              <w:ind w:left="142"/>
              <w:rPr>
                <w:rFonts w:cs="Courier New"/>
              </w:rPr>
            </w:pPr>
          </w:p>
        </w:tc>
      </w:tr>
      <w:tr w:rsidR="009C5AC6" w:rsidRPr="009C7390" w14:paraId="72DF37DF" w14:textId="77777777" w:rsidTr="00F751C0">
        <w:tc>
          <w:tcPr>
            <w:tcW w:w="3419" w:type="dxa"/>
            <w:vAlign w:val="center"/>
            <w:hideMark/>
          </w:tcPr>
          <w:p w14:paraId="2ECB2199" w14:textId="77777777" w:rsidR="005A3A42" w:rsidRPr="009C7390" w:rsidRDefault="005A3A42" w:rsidP="006A773C">
            <w:pPr>
              <w:keepNext/>
              <w:widowControl w:val="0"/>
              <w:spacing w:before="240" w:after="60"/>
              <w:outlineLvl w:val="0"/>
              <w:rPr>
                <w:rFonts w:cs="Courier New"/>
                <w:bCs/>
                <w:kern w:val="32"/>
                <w:u w:val="single"/>
              </w:rPr>
            </w:pPr>
            <w:r w:rsidRPr="009C7390">
              <w:rPr>
                <w:rFonts w:cs="Courier New"/>
                <w:bCs/>
                <w:kern w:val="32"/>
                <w:u w:val="single"/>
              </w:rPr>
              <w:t>WITNESSES</w:t>
            </w:r>
          </w:p>
        </w:tc>
        <w:tc>
          <w:tcPr>
            <w:tcW w:w="2110" w:type="dxa"/>
            <w:vAlign w:val="center"/>
            <w:hideMark/>
          </w:tcPr>
          <w:p w14:paraId="41D4C4F2" w14:textId="77777777" w:rsidR="005A3A42" w:rsidRPr="009C7390" w:rsidRDefault="005A3A42" w:rsidP="006A773C">
            <w:pPr>
              <w:widowControl w:val="0"/>
              <w:tabs>
                <w:tab w:val="left" w:pos="720"/>
                <w:tab w:val="center" w:pos="4320"/>
                <w:tab w:val="right" w:pos="8640"/>
              </w:tabs>
              <w:ind w:left="142"/>
              <w:jc w:val="center"/>
              <w:rPr>
                <w:rFonts w:cs="Courier New"/>
              </w:rPr>
            </w:pPr>
            <w:r w:rsidRPr="009C7390">
              <w:rPr>
                <w:rFonts w:cs="Courier New"/>
              </w:rPr>
              <w:t>Examination</w:t>
            </w:r>
          </w:p>
          <w:p w14:paraId="1A945401" w14:textId="77777777" w:rsidR="005A3A42" w:rsidRPr="009C7390" w:rsidRDefault="005A3A42" w:rsidP="006A773C">
            <w:pPr>
              <w:widowControl w:val="0"/>
              <w:tabs>
                <w:tab w:val="left" w:pos="720"/>
                <w:tab w:val="center" w:pos="4320"/>
                <w:tab w:val="right" w:pos="8640"/>
              </w:tabs>
              <w:ind w:left="142"/>
              <w:jc w:val="center"/>
              <w:rPr>
                <w:rFonts w:cs="Courier New"/>
                <w:u w:val="single"/>
              </w:rPr>
            </w:pPr>
            <w:r w:rsidRPr="009C7390">
              <w:rPr>
                <w:rFonts w:cs="Courier New"/>
                <w:u w:val="single"/>
              </w:rPr>
              <w:t>in-Chief</w:t>
            </w:r>
          </w:p>
        </w:tc>
        <w:tc>
          <w:tcPr>
            <w:tcW w:w="2126" w:type="dxa"/>
            <w:vAlign w:val="center"/>
            <w:hideMark/>
          </w:tcPr>
          <w:p w14:paraId="476766E8" w14:textId="77777777" w:rsidR="005A3A42" w:rsidRPr="009C7390" w:rsidRDefault="005A3A42" w:rsidP="006A773C">
            <w:pPr>
              <w:widowControl w:val="0"/>
              <w:ind w:left="142"/>
              <w:jc w:val="center"/>
              <w:rPr>
                <w:rFonts w:cs="Courier New"/>
              </w:rPr>
            </w:pPr>
            <w:r w:rsidRPr="009C7390">
              <w:rPr>
                <w:rFonts w:cs="Courier New"/>
              </w:rPr>
              <w:t>Cross-</w:t>
            </w:r>
          </w:p>
          <w:p w14:paraId="64E3A320" w14:textId="77777777" w:rsidR="005A3A42" w:rsidRPr="009C7390" w:rsidRDefault="005A3A42" w:rsidP="006A773C">
            <w:pPr>
              <w:widowControl w:val="0"/>
              <w:ind w:left="142"/>
              <w:jc w:val="center"/>
              <w:rPr>
                <w:rFonts w:cs="Courier New"/>
                <w:u w:val="single"/>
              </w:rPr>
            </w:pPr>
            <w:r w:rsidRPr="009C7390">
              <w:rPr>
                <w:rFonts w:cs="Courier New"/>
                <w:u w:val="single"/>
              </w:rPr>
              <w:t>Examination</w:t>
            </w:r>
          </w:p>
        </w:tc>
        <w:tc>
          <w:tcPr>
            <w:tcW w:w="1984" w:type="dxa"/>
            <w:vAlign w:val="center"/>
            <w:hideMark/>
          </w:tcPr>
          <w:p w14:paraId="0BF60275" w14:textId="77777777" w:rsidR="005A3A42" w:rsidRPr="009C7390" w:rsidRDefault="005A3A42" w:rsidP="006A773C">
            <w:pPr>
              <w:widowControl w:val="0"/>
              <w:ind w:left="142"/>
              <w:jc w:val="center"/>
              <w:rPr>
                <w:rFonts w:cs="Courier New"/>
              </w:rPr>
            </w:pPr>
            <w:r w:rsidRPr="009C7390">
              <w:rPr>
                <w:rFonts w:cs="Courier New"/>
              </w:rPr>
              <w:t>Re-</w:t>
            </w:r>
          </w:p>
          <w:p w14:paraId="77C8F155" w14:textId="77777777" w:rsidR="005A3A42" w:rsidRPr="009C7390" w:rsidRDefault="005A3A42" w:rsidP="006A773C">
            <w:pPr>
              <w:widowControl w:val="0"/>
              <w:ind w:left="142"/>
              <w:jc w:val="center"/>
              <w:rPr>
                <w:rFonts w:cs="Courier New"/>
              </w:rPr>
            </w:pPr>
            <w:r w:rsidRPr="009C7390">
              <w:rPr>
                <w:rFonts w:cs="Courier New"/>
                <w:u w:val="single"/>
              </w:rPr>
              <w:t>Examination</w:t>
            </w:r>
          </w:p>
        </w:tc>
      </w:tr>
      <w:tr w:rsidR="009C5AC6" w:rsidRPr="009C7390" w14:paraId="18422E6D" w14:textId="77777777" w:rsidTr="00F751C0">
        <w:tc>
          <w:tcPr>
            <w:tcW w:w="3419" w:type="dxa"/>
            <w:vAlign w:val="center"/>
            <w:hideMark/>
          </w:tcPr>
          <w:p w14:paraId="786F58B9" w14:textId="77777777" w:rsidR="005A3A42" w:rsidRPr="009C7390" w:rsidRDefault="00F25DB3" w:rsidP="006A773C">
            <w:pPr>
              <w:widowControl w:val="0"/>
              <w:tabs>
                <w:tab w:val="left" w:pos="720"/>
                <w:tab w:val="center" w:pos="4320"/>
                <w:tab w:val="right" w:pos="8640"/>
              </w:tabs>
              <w:spacing w:before="120" w:after="120"/>
              <w:rPr>
                <w:rFonts w:cs="Courier New"/>
              </w:rPr>
            </w:pPr>
            <w:r w:rsidRPr="009C7390">
              <w:rPr>
                <w:rFonts w:cs="Courier New"/>
              </w:rPr>
              <w:t xml:space="preserve"> -</w:t>
            </w:r>
          </w:p>
        </w:tc>
        <w:tc>
          <w:tcPr>
            <w:tcW w:w="2110" w:type="dxa"/>
            <w:vAlign w:val="center"/>
            <w:hideMark/>
          </w:tcPr>
          <w:p w14:paraId="62ABB501" w14:textId="77777777" w:rsidR="005A3A42" w:rsidRPr="009C7390" w:rsidRDefault="00F25DB3" w:rsidP="006A773C">
            <w:pPr>
              <w:widowControl w:val="0"/>
              <w:spacing w:before="120"/>
              <w:ind w:left="144"/>
              <w:jc w:val="center"/>
              <w:rPr>
                <w:rFonts w:cs="Courier New"/>
              </w:rPr>
            </w:pPr>
            <w:r w:rsidRPr="009C7390">
              <w:rPr>
                <w:rFonts w:cs="Courier New"/>
              </w:rPr>
              <w:t>-</w:t>
            </w:r>
          </w:p>
        </w:tc>
        <w:tc>
          <w:tcPr>
            <w:tcW w:w="2126" w:type="dxa"/>
            <w:vAlign w:val="center"/>
            <w:hideMark/>
          </w:tcPr>
          <w:p w14:paraId="704BD4AE" w14:textId="77777777" w:rsidR="005A3A42" w:rsidRPr="009C7390" w:rsidRDefault="00F25DB3" w:rsidP="006A773C">
            <w:pPr>
              <w:widowControl w:val="0"/>
              <w:spacing w:before="120"/>
              <w:ind w:left="144"/>
              <w:jc w:val="center"/>
              <w:rPr>
                <w:rFonts w:cs="Courier New"/>
              </w:rPr>
            </w:pPr>
            <w:r w:rsidRPr="009C7390">
              <w:rPr>
                <w:rFonts w:cs="Courier New"/>
              </w:rPr>
              <w:t>-</w:t>
            </w:r>
          </w:p>
        </w:tc>
        <w:tc>
          <w:tcPr>
            <w:tcW w:w="1984" w:type="dxa"/>
            <w:vAlign w:val="center"/>
          </w:tcPr>
          <w:p w14:paraId="282B17F1" w14:textId="77777777" w:rsidR="005A3A42" w:rsidRPr="009C7390" w:rsidRDefault="00F25DB3" w:rsidP="006A773C">
            <w:pPr>
              <w:widowControl w:val="0"/>
              <w:spacing w:before="120"/>
              <w:ind w:left="144"/>
              <w:jc w:val="center"/>
              <w:rPr>
                <w:rFonts w:cs="Courier New"/>
              </w:rPr>
            </w:pPr>
            <w:r w:rsidRPr="009C7390">
              <w:rPr>
                <w:rFonts w:cs="Courier New"/>
              </w:rPr>
              <w:t>-</w:t>
            </w:r>
          </w:p>
        </w:tc>
      </w:tr>
      <w:tr w:rsidR="009C5AC6" w:rsidRPr="009C7390" w14:paraId="2B7E43FF" w14:textId="77777777" w:rsidTr="00F751C0">
        <w:tc>
          <w:tcPr>
            <w:tcW w:w="3419" w:type="dxa"/>
            <w:vAlign w:val="center"/>
          </w:tcPr>
          <w:p w14:paraId="3DFBD614" w14:textId="77777777" w:rsidR="005A3A42" w:rsidRPr="009C7390" w:rsidRDefault="005A3A42" w:rsidP="006A773C">
            <w:pPr>
              <w:widowControl w:val="0"/>
              <w:tabs>
                <w:tab w:val="left" w:pos="720"/>
                <w:tab w:val="center" w:pos="4320"/>
                <w:tab w:val="right" w:pos="8640"/>
              </w:tabs>
              <w:spacing w:before="120" w:after="120"/>
              <w:ind w:left="142"/>
              <w:rPr>
                <w:rFonts w:cs="Courier New"/>
              </w:rPr>
            </w:pPr>
          </w:p>
        </w:tc>
        <w:tc>
          <w:tcPr>
            <w:tcW w:w="2110" w:type="dxa"/>
            <w:vAlign w:val="center"/>
          </w:tcPr>
          <w:p w14:paraId="015085E0" w14:textId="77777777" w:rsidR="005A3A42" w:rsidRPr="009C7390" w:rsidRDefault="005A3A42" w:rsidP="006A773C">
            <w:pPr>
              <w:widowControl w:val="0"/>
              <w:ind w:left="142"/>
              <w:jc w:val="center"/>
              <w:rPr>
                <w:rFonts w:cs="Courier New"/>
              </w:rPr>
            </w:pPr>
          </w:p>
        </w:tc>
        <w:tc>
          <w:tcPr>
            <w:tcW w:w="2126" w:type="dxa"/>
            <w:vAlign w:val="center"/>
          </w:tcPr>
          <w:p w14:paraId="092C963B" w14:textId="77777777" w:rsidR="005A3A42" w:rsidRPr="009C7390" w:rsidRDefault="005A3A42" w:rsidP="006A773C">
            <w:pPr>
              <w:widowControl w:val="0"/>
              <w:ind w:left="142"/>
              <w:jc w:val="center"/>
              <w:rPr>
                <w:rFonts w:cs="Courier New"/>
              </w:rPr>
            </w:pPr>
          </w:p>
        </w:tc>
        <w:tc>
          <w:tcPr>
            <w:tcW w:w="1984" w:type="dxa"/>
            <w:vAlign w:val="center"/>
          </w:tcPr>
          <w:p w14:paraId="0E8BFD3A" w14:textId="77777777" w:rsidR="005A3A42" w:rsidRPr="009C7390" w:rsidRDefault="005A3A42" w:rsidP="006A773C">
            <w:pPr>
              <w:widowControl w:val="0"/>
              <w:ind w:left="142"/>
              <w:jc w:val="center"/>
              <w:rPr>
                <w:rFonts w:cs="Courier New"/>
              </w:rPr>
            </w:pPr>
          </w:p>
        </w:tc>
      </w:tr>
    </w:tbl>
    <w:p w14:paraId="26034606" w14:textId="77777777" w:rsidR="00F751C0" w:rsidRDefault="00F751C0"/>
    <w:p w14:paraId="66A20EBC" w14:textId="77777777" w:rsidR="00206FB2" w:rsidRDefault="00206FB2"/>
    <w:tbl>
      <w:tblPr>
        <w:tblW w:w="9646" w:type="dxa"/>
        <w:tblInd w:w="108" w:type="dxa"/>
        <w:tblLayout w:type="fixed"/>
        <w:tblLook w:val="04A0" w:firstRow="1" w:lastRow="0" w:firstColumn="1" w:lastColumn="0" w:noHBand="0" w:noVBand="1"/>
      </w:tblPr>
      <w:tblGrid>
        <w:gridCol w:w="574"/>
        <w:gridCol w:w="2127"/>
        <w:gridCol w:w="4961"/>
        <w:gridCol w:w="1984"/>
      </w:tblGrid>
      <w:tr w:rsidR="009C5AC6" w:rsidRPr="009C7390" w14:paraId="3E09AE7C" w14:textId="77777777" w:rsidTr="00F751C0">
        <w:tc>
          <w:tcPr>
            <w:tcW w:w="9646" w:type="dxa"/>
            <w:gridSpan w:val="4"/>
            <w:tcMar>
              <w:top w:w="0" w:type="dxa"/>
              <w:left w:w="115" w:type="dxa"/>
              <w:bottom w:w="0" w:type="dxa"/>
              <w:right w:w="115" w:type="dxa"/>
            </w:tcMar>
            <w:vAlign w:val="center"/>
          </w:tcPr>
          <w:p w14:paraId="721C2D7B" w14:textId="77777777" w:rsidR="005A3A42" w:rsidRPr="009C7390" w:rsidRDefault="005A3A42" w:rsidP="006A773C">
            <w:pPr>
              <w:widowControl w:val="0"/>
              <w:tabs>
                <w:tab w:val="left" w:pos="720"/>
                <w:tab w:val="center" w:pos="4320"/>
                <w:tab w:val="right" w:pos="8640"/>
              </w:tabs>
              <w:spacing w:before="120" w:after="120"/>
              <w:ind w:left="142"/>
              <w:jc w:val="center"/>
              <w:rPr>
                <w:rFonts w:cs="Courier New"/>
                <w:b/>
                <w:bCs/>
                <w:u w:val="single"/>
              </w:rPr>
            </w:pPr>
            <w:r w:rsidRPr="009C7390">
              <w:rPr>
                <w:rFonts w:cs="Courier New"/>
                <w:b/>
                <w:bCs/>
              </w:rPr>
              <w:t>E X H I B I T S</w:t>
            </w:r>
          </w:p>
        </w:tc>
      </w:tr>
      <w:tr w:rsidR="009C5AC6" w:rsidRPr="009C7390" w14:paraId="3692464C" w14:textId="77777777" w:rsidTr="00F751C0">
        <w:tc>
          <w:tcPr>
            <w:tcW w:w="2701" w:type="dxa"/>
            <w:gridSpan w:val="2"/>
            <w:tcMar>
              <w:top w:w="0" w:type="dxa"/>
              <w:left w:w="115" w:type="dxa"/>
              <w:bottom w:w="0" w:type="dxa"/>
              <w:right w:w="115" w:type="dxa"/>
            </w:tcMar>
            <w:vAlign w:val="center"/>
            <w:hideMark/>
          </w:tcPr>
          <w:p w14:paraId="1477ACFB" w14:textId="77777777" w:rsidR="005A3A42" w:rsidRPr="009C7390" w:rsidRDefault="005A3A42" w:rsidP="006A773C">
            <w:pPr>
              <w:widowControl w:val="0"/>
              <w:tabs>
                <w:tab w:val="left" w:pos="720"/>
                <w:tab w:val="center" w:pos="4320"/>
                <w:tab w:val="right" w:pos="8640"/>
              </w:tabs>
              <w:spacing w:before="120" w:after="120"/>
              <w:rPr>
                <w:rFonts w:cs="Courier New"/>
              </w:rPr>
            </w:pPr>
            <w:r w:rsidRPr="009C7390">
              <w:rPr>
                <w:rFonts w:cs="Courier New"/>
                <w:u w:val="single"/>
              </w:rPr>
              <w:t>EXHIBIT NUMBER</w:t>
            </w:r>
          </w:p>
        </w:tc>
        <w:tc>
          <w:tcPr>
            <w:tcW w:w="6945" w:type="dxa"/>
            <w:gridSpan w:val="2"/>
            <w:tcMar>
              <w:top w:w="0" w:type="dxa"/>
              <w:left w:w="115" w:type="dxa"/>
              <w:bottom w:w="0" w:type="dxa"/>
              <w:right w:w="115" w:type="dxa"/>
            </w:tcMar>
            <w:vAlign w:val="center"/>
            <w:hideMark/>
          </w:tcPr>
          <w:p w14:paraId="4E33DC2B" w14:textId="77777777" w:rsidR="005A3A42" w:rsidRPr="009C7390" w:rsidRDefault="005A3A42" w:rsidP="006A773C">
            <w:pPr>
              <w:widowControl w:val="0"/>
              <w:tabs>
                <w:tab w:val="left" w:pos="720"/>
                <w:tab w:val="center" w:pos="4320"/>
                <w:tab w:val="right" w:pos="8640"/>
              </w:tabs>
              <w:spacing w:before="120" w:after="120"/>
              <w:ind w:left="142" w:right="30"/>
              <w:jc w:val="right"/>
              <w:rPr>
                <w:rFonts w:cs="Courier New"/>
              </w:rPr>
            </w:pPr>
            <w:r w:rsidRPr="009C7390">
              <w:rPr>
                <w:rFonts w:cs="Courier New"/>
                <w:u w:val="single"/>
              </w:rPr>
              <w:t>ENTERED ON PAGE</w:t>
            </w:r>
            <w:r w:rsidRPr="009C7390">
              <w:rPr>
                <w:rFonts w:cs="Courier New"/>
              </w:rPr>
              <w:t>:</w:t>
            </w:r>
          </w:p>
        </w:tc>
      </w:tr>
      <w:tr w:rsidR="0041789E" w:rsidRPr="009C7390" w14:paraId="5C2AA318" w14:textId="77777777" w:rsidTr="00F751C0">
        <w:tc>
          <w:tcPr>
            <w:tcW w:w="574" w:type="dxa"/>
            <w:tcMar>
              <w:top w:w="0" w:type="dxa"/>
              <w:left w:w="115" w:type="dxa"/>
              <w:bottom w:w="0" w:type="dxa"/>
              <w:right w:w="115" w:type="dxa"/>
            </w:tcMar>
            <w:vAlign w:val="center"/>
          </w:tcPr>
          <w:p w14:paraId="249FA1EF" w14:textId="77777777" w:rsidR="0041789E" w:rsidRPr="009C7390" w:rsidRDefault="00D37605" w:rsidP="006A773C">
            <w:pPr>
              <w:widowControl w:val="0"/>
              <w:tabs>
                <w:tab w:val="left" w:pos="720"/>
                <w:tab w:val="center" w:pos="4320"/>
                <w:tab w:val="right" w:pos="8640"/>
              </w:tabs>
              <w:spacing w:before="120" w:after="120"/>
              <w:rPr>
                <w:rFonts w:cs="Courier New"/>
              </w:rPr>
            </w:pPr>
            <w:r>
              <w:rPr>
                <w:rFonts w:cs="Courier New"/>
              </w:rPr>
              <w:t>1</w:t>
            </w:r>
          </w:p>
        </w:tc>
        <w:tc>
          <w:tcPr>
            <w:tcW w:w="7088" w:type="dxa"/>
            <w:gridSpan w:val="2"/>
            <w:vAlign w:val="center"/>
          </w:tcPr>
          <w:p w14:paraId="1B141CE0" w14:textId="77777777" w:rsidR="0041789E" w:rsidRPr="009C7390" w:rsidRDefault="00D37605" w:rsidP="006A773C">
            <w:pPr>
              <w:widowControl w:val="0"/>
              <w:tabs>
                <w:tab w:val="left" w:pos="720"/>
                <w:tab w:val="center" w:pos="4320"/>
                <w:tab w:val="right" w:pos="8640"/>
              </w:tabs>
              <w:spacing w:before="120" w:after="120"/>
              <w:rPr>
                <w:rFonts w:cs="Courier New"/>
              </w:rPr>
            </w:pPr>
            <w:r>
              <w:rPr>
                <w:rFonts w:cs="Courier New"/>
              </w:rPr>
              <w:t>Criminal record</w:t>
            </w:r>
          </w:p>
        </w:tc>
        <w:tc>
          <w:tcPr>
            <w:tcW w:w="1984" w:type="dxa"/>
            <w:tcMar>
              <w:top w:w="0" w:type="dxa"/>
              <w:left w:w="115" w:type="dxa"/>
              <w:bottom w:w="0" w:type="dxa"/>
              <w:right w:w="115" w:type="dxa"/>
            </w:tcMar>
            <w:vAlign w:val="center"/>
          </w:tcPr>
          <w:p w14:paraId="6DA4890D" w14:textId="77777777" w:rsidR="0041789E" w:rsidRPr="009C7390" w:rsidRDefault="00B31F21" w:rsidP="006A773C">
            <w:pPr>
              <w:widowControl w:val="0"/>
              <w:tabs>
                <w:tab w:val="left" w:pos="720"/>
                <w:tab w:val="center" w:pos="4320"/>
                <w:tab w:val="right" w:pos="8640"/>
              </w:tabs>
              <w:spacing w:before="120" w:after="120"/>
              <w:ind w:left="142"/>
              <w:jc w:val="center"/>
              <w:rPr>
                <w:rFonts w:cs="Courier New"/>
              </w:rPr>
            </w:pPr>
            <w:r>
              <w:rPr>
                <w:rFonts w:cs="Courier New"/>
              </w:rPr>
              <w:t>8</w:t>
            </w:r>
          </w:p>
        </w:tc>
      </w:tr>
      <w:tr w:rsidR="0041789E" w:rsidRPr="009C7390" w14:paraId="0BF741D0" w14:textId="77777777" w:rsidTr="00F751C0">
        <w:tc>
          <w:tcPr>
            <w:tcW w:w="574" w:type="dxa"/>
            <w:tcMar>
              <w:top w:w="0" w:type="dxa"/>
              <w:left w:w="115" w:type="dxa"/>
              <w:bottom w:w="0" w:type="dxa"/>
              <w:right w:w="115" w:type="dxa"/>
            </w:tcMar>
            <w:vAlign w:val="center"/>
          </w:tcPr>
          <w:p w14:paraId="6ABFB4CB" w14:textId="77777777" w:rsidR="0041789E" w:rsidRPr="009C7390" w:rsidRDefault="0041789E" w:rsidP="006A773C">
            <w:pPr>
              <w:widowControl w:val="0"/>
              <w:tabs>
                <w:tab w:val="left" w:pos="720"/>
                <w:tab w:val="center" w:pos="4320"/>
                <w:tab w:val="right" w:pos="8640"/>
              </w:tabs>
              <w:spacing w:before="120" w:after="120"/>
              <w:rPr>
                <w:rFonts w:cs="Courier New"/>
              </w:rPr>
            </w:pPr>
          </w:p>
        </w:tc>
        <w:tc>
          <w:tcPr>
            <w:tcW w:w="7088" w:type="dxa"/>
            <w:gridSpan w:val="2"/>
            <w:vAlign w:val="center"/>
          </w:tcPr>
          <w:p w14:paraId="5787D139" w14:textId="77777777" w:rsidR="0041789E" w:rsidRPr="009C7390" w:rsidRDefault="0041789E" w:rsidP="006A773C">
            <w:pPr>
              <w:widowControl w:val="0"/>
              <w:tabs>
                <w:tab w:val="left" w:pos="720"/>
                <w:tab w:val="center" w:pos="4320"/>
                <w:tab w:val="right" w:pos="8640"/>
              </w:tabs>
              <w:spacing w:before="120" w:after="120"/>
              <w:rPr>
                <w:rFonts w:cs="Courier New"/>
              </w:rPr>
            </w:pPr>
          </w:p>
        </w:tc>
        <w:tc>
          <w:tcPr>
            <w:tcW w:w="1984" w:type="dxa"/>
            <w:tcMar>
              <w:top w:w="0" w:type="dxa"/>
              <w:left w:w="115" w:type="dxa"/>
              <w:bottom w:w="0" w:type="dxa"/>
              <w:right w:w="115" w:type="dxa"/>
            </w:tcMar>
            <w:vAlign w:val="center"/>
          </w:tcPr>
          <w:p w14:paraId="10724CC1" w14:textId="77777777" w:rsidR="0041789E" w:rsidRPr="009C7390" w:rsidRDefault="0041789E" w:rsidP="006A773C">
            <w:pPr>
              <w:widowControl w:val="0"/>
              <w:tabs>
                <w:tab w:val="left" w:pos="720"/>
                <w:tab w:val="center" w:pos="4320"/>
                <w:tab w:val="right" w:pos="8640"/>
              </w:tabs>
              <w:spacing w:before="120" w:after="120"/>
              <w:ind w:left="142"/>
              <w:jc w:val="center"/>
              <w:rPr>
                <w:rFonts w:cs="Courier New"/>
              </w:rPr>
            </w:pPr>
          </w:p>
        </w:tc>
      </w:tr>
    </w:tbl>
    <w:p w14:paraId="27A476CC" w14:textId="77777777" w:rsidR="005A3A42" w:rsidRDefault="005A3A42" w:rsidP="006A773C">
      <w:pPr>
        <w:widowControl w:val="0"/>
        <w:tabs>
          <w:tab w:val="left" w:pos="720"/>
          <w:tab w:val="center" w:pos="4320"/>
          <w:tab w:val="right" w:pos="8640"/>
        </w:tabs>
        <w:ind w:left="142" w:right="144"/>
        <w:jc w:val="center"/>
        <w:rPr>
          <w:rFonts w:cs="Courier New"/>
          <w:noProof/>
        </w:rPr>
      </w:pPr>
    </w:p>
    <w:p w14:paraId="6B6E265B" w14:textId="77777777" w:rsidR="00CA3FE9" w:rsidRPr="009C7390" w:rsidRDefault="00CA3FE9" w:rsidP="006A773C">
      <w:pPr>
        <w:widowControl w:val="0"/>
        <w:tabs>
          <w:tab w:val="left" w:pos="720"/>
          <w:tab w:val="center" w:pos="4320"/>
          <w:tab w:val="right" w:pos="8640"/>
        </w:tabs>
        <w:ind w:left="142" w:right="144"/>
        <w:jc w:val="center"/>
        <w:rPr>
          <w:rFonts w:cs="Courier New"/>
          <w:noProof/>
        </w:rPr>
      </w:pPr>
    </w:p>
    <w:tbl>
      <w:tblPr>
        <w:tblW w:w="9686" w:type="dxa"/>
        <w:tblInd w:w="142" w:type="dxa"/>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9686"/>
      </w:tblGrid>
      <w:tr w:rsidR="009C5AC6" w:rsidRPr="009C7390" w14:paraId="62C37480" w14:textId="77777777" w:rsidTr="00FC334B">
        <w:tc>
          <w:tcPr>
            <w:tcW w:w="9686" w:type="dxa"/>
          </w:tcPr>
          <w:p w14:paraId="7BC25E60" w14:textId="77777777" w:rsidR="005A3A42" w:rsidRPr="009C7390" w:rsidRDefault="005A3A42" w:rsidP="006A773C">
            <w:pPr>
              <w:widowControl w:val="0"/>
              <w:spacing w:before="120" w:after="120"/>
              <w:ind w:right="144"/>
              <w:jc w:val="center"/>
              <w:rPr>
                <w:rFonts w:cs="Courier New"/>
                <w:b/>
                <w:bCs/>
                <w:noProof/>
              </w:rPr>
            </w:pPr>
            <w:r w:rsidRPr="009C7390">
              <w:rPr>
                <w:rFonts w:cs="Courier New"/>
                <w:b/>
                <w:noProof/>
              </w:rPr>
              <w:t>LEGEND</w:t>
            </w:r>
          </w:p>
          <w:p w14:paraId="6AAB89AD" w14:textId="77777777" w:rsidR="005A3A42" w:rsidRPr="009C7390" w:rsidRDefault="005A3A42" w:rsidP="006A773C">
            <w:pPr>
              <w:widowControl w:val="0"/>
              <w:spacing w:before="120" w:after="120"/>
              <w:ind w:left="795" w:right="144" w:hanging="885"/>
              <w:rPr>
                <w:rFonts w:eastAsia="Calibri" w:cs="Courier New"/>
                <w:noProof/>
                <w:lang w:eastAsia="en-CA"/>
              </w:rPr>
            </w:pPr>
            <w:r w:rsidRPr="009C7390">
              <w:rPr>
                <w:rFonts w:eastAsia="Calibri" w:cs="Courier New"/>
                <w:i/>
                <w:noProof/>
                <w:lang w:eastAsia="en-CA"/>
              </w:rPr>
              <w:t>[</w:t>
            </w:r>
            <w:r w:rsidRPr="009C7390">
              <w:rPr>
                <w:rFonts w:eastAsia="Calibri" w:cs="Courier New"/>
                <w:i/>
                <w:iCs/>
                <w:noProof/>
                <w:lang w:eastAsia="en-CA"/>
              </w:rPr>
              <w:t>sic</w:t>
            </w:r>
            <w:r w:rsidRPr="009C7390">
              <w:rPr>
                <w:rFonts w:eastAsia="Calibri" w:cs="Courier New"/>
                <w:i/>
                <w:noProof/>
                <w:lang w:eastAsia="en-CA"/>
              </w:rPr>
              <w:t>]</w:t>
            </w:r>
            <w:r w:rsidRPr="009C7390">
              <w:rPr>
                <w:rFonts w:eastAsia="Calibri" w:cs="Courier New"/>
                <w:noProof/>
                <w:lang w:eastAsia="en-CA"/>
              </w:rPr>
              <w:t> Indicates preceding word has been reproduced verbatim and is not a transcription error.</w:t>
            </w:r>
          </w:p>
          <w:p w14:paraId="51CD94FA" w14:textId="77777777" w:rsidR="005A3A42" w:rsidRPr="009C7390" w:rsidRDefault="005A3A42" w:rsidP="006A773C">
            <w:pPr>
              <w:widowControl w:val="0"/>
              <w:ind w:left="75" w:right="144" w:hanging="75"/>
              <w:rPr>
                <w:rFonts w:eastAsia="Calibri" w:cs="Courier New"/>
              </w:rPr>
            </w:pPr>
            <w:r w:rsidRPr="009C7390">
              <w:rPr>
                <w:rFonts w:eastAsia="Calibri" w:cs="Courier New"/>
              </w:rPr>
              <w:t>(ph) Indicates preceding word has been spelled phonetically.</w:t>
            </w:r>
          </w:p>
          <w:p w14:paraId="56D92092" w14:textId="77777777" w:rsidR="005A3A42" w:rsidRPr="009C7390" w:rsidRDefault="005A3A42" w:rsidP="006A773C">
            <w:pPr>
              <w:widowControl w:val="0"/>
              <w:tabs>
                <w:tab w:val="left" w:pos="720"/>
                <w:tab w:val="center" w:pos="4320"/>
                <w:tab w:val="right" w:pos="8640"/>
              </w:tabs>
              <w:ind w:right="144"/>
              <w:jc w:val="center"/>
              <w:rPr>
                <w:rFonts w:cs="Courier New"/>
              </w:rPr>
            </w:pPr>
          </w:p>
        </w:tc>
      </w:tr>
    </w:tbl>
    <w:p w14:paraId="7F594F2D" w14:textId="77777777" w:rsidR="005A3A42" w:rsidRDefault="005A3A42" w:rsidP="006A773C">
      <w:pPr>
        <w:widowControl w:val="0"/>
        <w:tabs>
          <w:tab w:val="left" w:pos="720"/>
          <w:tab w:val="center" w:pos="4320"/>
          <w:tab w:val="right" w:pos="8640"/>
        </w:tabs>
        <w:spacing w:before="120"/>
        <w:ind w:left="142" w:right="142"/>
        <w:jc w:val="center"/>
        <w:rPr>
          <w:rFonts w:cs="Courier New"/>
        </w:rPr>
      </w:pPr>
    </w:p>
    <w:p w14:paraId="203F7B25" w14:textId="77777777" w:rsidR="00CA3FE9" w:rsidRPr="009C7390" w:rsidRDefault="00CA3FE9" w:rsidP="006A773C">
      <w:pPr>
        <w:widowControl w:val="0"/>
        <w:tabs>
          <w:tab w:val="left" w:pos="720"/>
          <w:tab w:val="center" w:pos="4320"/>
          <w:tab w:val="right" w:pos="8640"/>
        </w:tabs>
        <w:spacing w:before="120"/>
        <w:ind w:left="142" w:right="142"/>
        <w:jc w:val="center"/>
        <w:rPr>
          <w:rFonts w:cs="Courier New"/>
        </w:rPr>
      </w:pPr>
    </w:p>
    <w:tbl>
      <w:tblPr>
        <w:tblW w:w="9720" w:type="dxa"/>
        <w:tblInd w:w="108" w:type="dxa"/>
        <w:tblLook w:val="04A0" w:firstRow="1" w:lastRow="0" w:firstColumn="1" w:lastColumn="0" w:noHBand="0" w:noVBand="1"/>
      </w:tblPr>
      <w:tblGrid>
        <w:gridCol w:w="4819"/>
        <w:gridCol w:w="4901"/>
      </w:tblGrid>
      <w:tr w:rsidR="009C5AC6" w:rsidRPr="009C7390" w14:paraId="4FC61F33" w14:textId="77777777" w:rsidTr="00F91E29">
        <w:tc>
          <w:tcPr>
            <w:tcW w:w="4819" w:type="dxa"/>
            <w:vAlign w:val="center"/>
            <w:hideMark/>
          </w:tcPr>
          <w:p w14:paraId="3E63EF6B" w14:textId="77777777" w:rsidR="005A3A42" w:rsidRPr="009C7390" w:rsidRDefault="005A3A42" w:rsidP="006A773C">
            <w:pPr>
              <w:widowControl w:val="0"/>
              <w:tabs>
                <w:tab w:val="left" w:pos="720"/>
                <w:tab w:val="center" w:pos="4320"/>
                <w:tab w:val="right" w:pos="8640"/>
              </w:tabs>
              <w:spacing w:before="120" w:after="120"/>
              <w:ind w:right="144"/>
              <w:rPr>
                <w:rFonts w:cs="Courier New"/>
              </w:rPr>
            </w:pPr>
            <w:r w:rsidRPr="009C7390">
              <w:rPr>
                <w:rFonts w:cs="Courier New"/>
              </w:rPr>
              <w:t>Transcript Ordered:</w:t>
            </w:r>
          </w:p>
        </w:tc>
        <w:tc>
          <w:tcPr>
            <w:tcW w:w="4901" w:type="dxa"/>
            <w:vAlign w:val="center"/>
          </w:tcPr>
          <w:p w14:paraId="1AE49F76" w14:textId="77777777" w:rsidR="005A3A42" w:rsidRPr="009C7390" w:rsidRDefault="00773AC9" w:rsidP="006A773C">
            <w:pPr>
              <w:widowControl w:val="0"/>
              <w:tabs>
                <w:tab w:val="left" w:pos="720"/>
                <w:tab w:val="center" w:pos="4320"/>
                <w:tab w:val="right" w:pos="8640"/>
              </w:tabs>
              <w:spacing w:before="120" w:after="120"/>
              <w:ind w:left="144" w:right="144"/>
              <w:jc w:val="center"/>
              <w:rPr>
                <w:rFonts w:cs="Courier New"/>
              </w:rPr>
            </w:pPr>
            <w:r>
              <w:rPr>
                <w:rFonts w:cs="Courier New"/>
              </w:rPr>
              <w:t>January 23, 2024</w:t>
            </w:r>
          </w:p>
        </w:tc>
      </w:tr>
      <w:tr w:rsidR="009C5AC6" w:rsidRPr="009C7390" w14:paraId="0B4F05C5" w14:textId="77777777" w:rsidTr="00F91E29">
        <w:tc>
          <w:tcPr>
            <w:tcW w:w="4819" w:type="dxa"/>
            <w:vAlign w:val="center"/>
            <w:hideMark/>
          </w:tcPr>
          <w:p w14:paraId="7EA7BD3E" w14:textId="77777777" w:rsidR="005A3A42" w:rsidRPr="009C7390" w:rsidRDefault="005A3A42" w:rsidP="006A773C">
            <w:pPr>
              <w:widowControl w:val="0"/>
              <w:tabs>
                <w:tab w:val="left" w:pos="720"/>
                <w:tab w:val="center" w:pos="4320"/>
                <w:tab w:val="right" w:pos="8640"/>
              </w:tabs>
              <w:spacing w:before="120" w:after="120"/>
              <w:rPr>
                <w:rFonts w:cs="Courier New"/>
              </w:rPr>
            </w:pPr>
            <w:r w:rsidRPr="009C7390">
              <w:rPr>
                <w:rFonts w:cs="Courier New"/>
              </w:rPr>
              <w:t>Transcript Completed:</w:t>
            </w:r>
          </w:p>
        </w:tc>
        <w:tc>
          <w:tcPr>
            <w:tcW w:w="4901" w:type="dxa"/>
            <w:vAlign w:val="center"/>
          </w:tcPr>
          <w:p w14:paraId="0413EBF0" w14:textId="77777777" w:rsidR="005A3A42" w:rsidRPr="009C7390" w:rsidRDefault="003950BA" w:rsidP="006A773C">
            <w:pPr>
              <w:widowControl w:val="0"/>
              <w:tabs>
                <w:tab w:val="left" w:pos="720"/>
                <w:tab w:val="center" w:pos="4320"/>
                <w:tab w:val="right" w:pos="8640"/>
              </w:tabs>
              <w:spacing w:before="120" w:after="120"/>
              <w:ind w:left="144" w:right="144"/>
              <w:jc w:val="center"/>
              <w:rPr>
                <w:rFonts w:cs="Courier New"/>
              </w:rPr>
            </w:pPr>
            <w:r>
              <w:rPr>
                <w:rFonts w:cs="Courier New"/>
              </w:rPr>
              <w:t>February 26, 2024</w:t>
            </w:r>
          </w:p>
        </w:tc>
      </w:tr>
      <w:tr w:rsidR="009C5AC6" w:rsidRPr="009C7390" w14:paraId="11E2F174" w14:textId="77777777" w:rsidTr="00172335">
        <w:trPr>
          <w:trHeight w:val="581"/>
        </w:trPr>
        <w:tc>
          <w:tcPr>
            <w:tcW w:w="4819" w:type="dxa"/>
            <w:vAlign w:val="center"/>
            <w:hideMark/>
          </w:tcPr>
          <w:p w14:paraId="719D1727" w14:textId="77777777" w:rsidR="005A3A42" w:rsidRPr="009C7390" w:rsidRDefault="005A3A42" w:rsidP="006A773C">
            <w:pPr>
              <w:widowControl w:val="0"/>
              <w:tabs>
                <w:tab w:val="left" w:pos="720"/>
                <w:tab w:val="center" w:pos="4320"/>
                <w:tab w:val="right" w:pos="8640"/>
              </w:tabs>
              <w:spacing w:before="120" w:after="120"/>
              <w:rPr>
                <w:rFonts w:cs="Courier New"/>
              </w:rPr>
            </w:pPr>
            <w:r w:rsidRPr="009C7390">
              <w:rPr>
                <w:rFonts w:cs="Courier New"/>
              </w:rPr>
              <w:t>Ordering Party Notified:</w:t>
            </w:r>
          </w:p>
        </w:tc>
        <w:tc>
          <w:tcPr>
            <w:tcW w:w="4901" w:type="dxa"/>
            <w:vAlign w:val="center"/>
          </w:tcPr>
          <w:p w14:paraId="328E2309" w14:textId="77777777" w:rsidR="005A3A42" w:rsidRPr="009C7390" w:rsidRDefault="003950BA" w:rsidP="006A773C">
            <w:pPr>
              <w:widowControl w:val="0"/>
              <w:tabs>
                <w:tab w:val="left" w:pos="720"/>
                <w:tab w:val="center" w:pos="4320"/>
                <w:tab w:val="right" w:pos="8640"/>
              </w:tabs>
              <w:spacing w:before="120" w:after="120"/>
              <w:ind w:left="144" w:right="144"/>
              <w:jc w:val="center"/>
              <w:rPr>
                <w:rFonts w:cs="Courier New"/>
              </w:rPr>
            </w:pPr>
            <w:r>
              <w:rPr>
                <w:rFonts w:cs="Courier New"/>
              </w:rPr>
              <w:t>February 26, 2024</w:t>
            </w:r>
          </w:p>
        </w:tc>
      </w:tr>
    </w:tbl>
    <w:p w14:paraId="4A55B92B" w14:textId="77777777" w:rsidR="00B74E1D" w:rsidRPr="009C7390" w:rsidRDefault="00B74E1D" w:rsidP="006A773C">
      <w:pPr>
        <w:widowControl w:val="0"/>
        <w:spacing w:line="360" w:lineRule="auto"/>
        <w:jc w:val="center"/>
        <w:sectPr w:rsidR="00B74E1D" w:rsidRPr="009C7390" w:rsidSect="00A21B92">
          <w:headerReference w:type="default" r:id="rId14"/>
          <w:pgSz w:w="12240" w:h="15840"/>
          <w:pgMar w:top="1588" w:right="1418" w:bottom="902" w:left="1418" w:header="539" w:footer="505" w:gutter="0"/>
          <w:pgNumType w:fmt="lowerRoman" w:start="1"/>
          <w:cols w:space="708"/>
          <w:docGrid w:linePitch="360"/>
        </w:sectPr>
      </w:pPr>
    </w:p>
    <w:p w14:paraId="55AD9224" w14:textId="77777777" w:rsidR="00BC5E77" w:rsidRDefault="0028608B" w:rsidP="00F240B6">
      <w:pPr>
        <w:pStyle w:val="HeadingStyle"/>
        <w:rPr>
          <w:u w:val="single"/>
        </w:rPr>
      </w:pPr>
      <w:r>
        <w:rPr>
          <w:u w:val="single"/>
        </w:rPr>
        <w:lastRenderedPageBreak/>
        <w:t>WEDNESDAY, OCTOBER 9, 2013</w:t>
      </w:r>
    </w:p>
    <w:p w14:paraId="7ECC6204" w14:textId="77777777" w:rsidR="00890E8C" w:rsidRDefault="00890E8C" w:rsidP="000719E2">
      <w:pPr>
        <w:pStyle w:val="Colloquy"/>
      </w:pPr>
      <w:r>
        <w:t>MR. CARLTON:  Marcel Zimmerman is going to be brought into court.</w:t>
      </w:r>
    </w:p>
    <w:p w14:paraId="01D925B9" w14:textId="77777777" w:rsidR="009D30CE" w:rsidRDefault="00890E8C" w:rsidP="000719E2">
      <w:pPr>
        <w:pStyle w:val="Colloquy"/>
      </w:pPr>
      <w:r>
        <w:t xml:space="preserve">MR. FAGAN:  This is a matter, sir, for an informed plea.  </w:t>
      </w:r>
      <w:r w:rsidR="009D30CE">
        <w:t>This is Mr. Zimmerman, sir.</w:t>
      </w:r>
    </w:p>
    <w:p w14:paraId="0288DDD6" w14:textId="77777777" w:rsidR="009D30CE" w:rsidRDefault="009D30CE" w:rsidP="000719E2">
      <w:pPr>
        <w:pStyle w:val="Colloquy"/>
      </w:pPr>
      <w:r>
        <w:t>CLERK REGISTRAR:  Stay standing, sir.</w:t>
      </w:r>
    </w:p>
    <w:p w14:paraId="57B313FD" w14:textId="77777777" w:rsidR="009D30CE" w:rsidRDefault="009D30CE" w:rsidP="000719E2">
      <w:pPr>
        <w:pStyle w:val="Colloquy"/>
      </w:pPr>
      <w:r>
        <w:t xml:space="preserve">MR. CARLTON:  So, Your Honour, there are two informations before the court.  The first is from the offence dates of the 24th of August.  The Crown's proceeding on both counts by indictment.  One is exclusive jurisdiction of, of this court.  I believe the other is an election for Mr. Zimmerman.  And then there is </w:t>
      </w:r>
      <w:r w:rsidR="002C7374">
        <w:t>a four or five-</w:t>
      </w:r>
      <w:r>
        <w:t>count from the 3rd of October and the Crown's proceeding on Count 1 and Count 4, again by indictment on both matters.</w:t>
      </w:r>
    </w:p>
    <w:p w14:paraId="0C12B90F" w14:textId="77777777" w:rsidR="00457C83" w:rsidRDefault="00457C83" w:rsidP="000719E2">
      <w:pPr>
        <w:pStyle w:val="Colloquy"/>
      </w:pPr>
      <w:r>
        <w:t>CLERK REGISTRAR:  Okay.</w:t>
      </w:r>
    </w:p>
    <w:p w14:paraId="455232B7" w14:textId="77777777" w:rsidR="00457C83" w:rsidRDefault="00457C83" w:rsidP="000719E2">
      <w:pPr>
        <w:pStyle w:val="Colloquy"/>
      </w:pPr>
      <w:r>
        <w:t>THE COURT:  And, Mr. Fagan, on those matters in which the accused has an election, is he waiving a formal reading of the election and electing a trial in this court at this time?</w:t>
      </w:r>
    </w:p>
    <w:p w14:paraId="7D706E25" w14:textId="77777777" w:rsidR="003C1E4E" w:rsidRDefault="00457C83" w:rsidP="000719E2">
      <w:pPr>
        <w:pStyle w:val="Colloquy"/>
      </w:pPr>
      <w:r>
        <w:t>MR. FAGAN:  Marcel, you would like to be tried by this court at this time?  You are wai</w:t>
      </w:r>
      <w:r w:rsidR="002C7374">
        <w:t>ving the election?  Yes, sir, he does</w:t>
      </w:r>
      <w:r>
        <w:t>.</w:t>
      </w:r>
    </w:p>
    <w:p w14:paraId="5D3E6F36" w14:textId="77777777" w:rsidR="002C7374" w:rsidRDefault="002C7374" w:rsidP="000719E2">
      <w:pPr>
        <w:pStyle w:val="Colloquy"/>
      </w:pPr>
      <w:r>
        <w:t>THE COURT:  Thank you.</w:t>
      </w:r>
    </w:p>
    <w:p w14:paraId="3F3D4881" w14:textId="77777777" w:rsidR="003C1E4E" w:rsidRDefault="003C1E4E" w:rsidP="000719E2">
      <w:pPr>
        <w:pStyle w:val="Colloquy"/>
      </w:pPr>
      <w:r>
        <w:t>CLERK REGISTRAR:  Are you Marcel Allan(ph) Zimmerman?</w:t>
      </w:r>
    </w:p>
    <w:p w14:paraId="2D134732" w14:textId="77777777" w:rsidR="003C1E4E" w:rsidRDefault="003C1E4E" w:rsidP="000719E2">
      <w:pPr>
        <w:pStyle w:val="Colloquy"/>
      </w:pPr>
      <w:r>
        <w:t>MARCEL ZIMMERMAN:  Yes, I am.</w:t>
      </w:r>
    </w:p>
    <w:p w14:paraId="579F03D5" w14:textId="77777777" w:rsidR="003F142A" w:rsidRDefault="003C1E4E" w:rsidP="000719E2">
      <w:pPr>
        <w:pStyle w:val="Colloquy"/>
      </w:pPr>
      <w:r>
        <w:t xml:space="preserve">CLERK REGISTRAR:  Thank you.  Marcel Allan Zimmerman, you are charged that on or about the 24th day of August 2013 at the Town of Huntsville, in the said region, did by deceit, falsehood or other fraudulent means defraud the Canadian Tire store of the sum of $559.98 contrary section to 380(1) of the </w:t>
      </w:r>
      <w:r>
        <w:rPr>
          <w:i/>
        </w:rPr>
        <w:t>Criminal Code</w:t>
      </w:r>
      <w:r w:rsidR="001439B1">
        <w:t xml:space="preserve">.  </w:t>
      </w:r>
    </w:p>
    <w:p w14:paraId="0A62E4D7" w14:textId="77777777" w:rsidR="003F142A" w:rsidRDefault="003F142A" w:rsidP="000719E2">
      <w:pPr>
        <w:pStyle w:val="Colloquy"/>
      </w:pPr>
    </w:p>
    <w:p w14:paraId="0EF1B325" w14:textId="77777777" w:rsidR="000719E2" w:rsidRDefault="003C1E4E" w:rsidP="000719E2">
      <w:pPr>
        <w:pStyle w:val="Colloquy"/>
      </w:pPr>
      <w:r>
        <w:t xml:space="preserve">And you are further charged that on or about the 24th day of August 2013, at the Town of Huntsville, in the said region, did fraudulently personate Shawn </w:t>
      </w:r>
      <w:r w:rsidR="001439B1">
        <w:t xml:space="preserve">Davidson, S-H-A-W-N D-A-V-I-D-S-O-N with intent to gain advantage for himself to divert suspicion from himself, to wit: to avoid being arrested, contrary to section 403(a) of the </w:t>
      </w:r>
      <w:r w:rsidR="001439B1">
        <w:rPr>
          <w:i/>
        </w:rPr>
        <w:t>Criminal Code</w:t>
      </w:r>
      <w:r w:rsidR="001439B1">
        <w:t xml:space="preserve">.  And the Crown is proceeding by way of indictment and you've waived the reading of the election and you have elected to be tried by this court </w:t>
      </w:r>
      <w:r w:rsidR="00DD06BE">
        <w:t>at this time.  To these charges, sir, to Count 1, how do you plead, guilty or not guilty?</w:t>
      </w:r>
    </w:p>
    <w:p w14:paraId="69725E44" w14:textId="77777777" w:rsidR="00DD06BE" w:rsidRDefault="00DD06BE" w:rsidP="000719E2">
      <w:pPr>
        <w:pStyle w:val="Colloquy"/>
      </w:pPr>
      <w:r>
        <w:t>MARCEL ZIMMERMAN:  Guilty.</w:t>
      </w:r>
    </w:p>
    <w:p w14:paraId="63975003" w14:textId="77777777" w:rsidR="00DD06BE" w:rsidRDefault="00DD06BE" w:rsidP="000719E2">
      <w:pPr>
        <w:pStyle w:val="Colloquy"/>
      </w:pPr>
      <w:r>
        <w:t>THE COURT:  And to Count 2, sir, how do you plead, guilty or not guilty?</w:t>
      </w:r>
    </w:p>
    <w:p w14:paraId="3EE55FDA" w14:textId="77777777" w:rsidR="00DD06BE" w:rsidRDefault="00DD06BE" w:rsidP="000719E2">
      <w:pPr>
        <w:pStyle w:val="Colloquy"/>
      </w:pPr>
      <w:r>
        <w:t>MARCEL ZIMMERMAN:  Guilty.</w:t>
      </w:r>
    </w:p>
    <w:p w14:paraId="009B0318" w14:textId="77777777" w:rsidR="00DD06BE" w:rsidRDefault="00DD06BE" w:rsidP="000719E2">
      <w:pPr>
        <w:pStyle w:val="Colloquy"/>
      </w:pPr>
      <w:r>
        <w:t>CLERK REGISTRAR:  Thank you.  I didn't hear that last answer.</w:t>
      </w:r>
    </w:p>
    <w:p w14:paraId="55D25B7A" w14:textId="77777777" w:rsidR="00DD06BE" w:rsidRDefault="00DD06BE" w:rsidP="000719E2">
      <w:pPr>
        <w:pStyle w:val="Colloquy"/>
      </w:pPr>
      <w:r>
        <w:t>THE COURT:  You have to speak up, sir.</w:t>
      </w:r>
    </w:p>
    <w:p w14:paraId="020C3429" w14:textId="77777777" w:rsidR="00DD06BE" w:rsidRDefault="00DD06BE" w:rsidP="000719E2">
      <w:pPr>
        <w:pStyle w:val="Colloquy"/>
      </w:pPr>
      <w:r>
        <w:t>MARCEL ZIMMERMAN:  Guilty.</w:t>
      </w:r>
    </w:p>
    <w:p w14:paraId="2939C9DC" w14:textId="77777777" w:rsidR="00AF4430" w:rsidRDefault="00DD06BE" w:rsidP="000719E2">
      <w:pPr>
        <w:pStyle w:val="Colloquy"/>
        <w:sectPr w:rsidR="00AF4430" w:rsidSect="00A21B92">
          <w:headerReference w:type="default" r:id="rId15"/>
          <w:footerReference w:type="default" r:id="rId16"/>
          <w:pgSz w:w="12240" w:h="15840"/>
          <w:pgMar w:top="1588" w:right="1418" w:bottom="902" w:left="1418" w:header="539" w:footer="505" w:gutter="0"/>
          <w:pgNumType w:start="1"/>
          <w:cols w:space="708"/>
          <w:docGrid w:linePitch="360"/>
        </w:sectPr>
      </w:pPr>
      <w:r>
        <w:t xml:space="preserve">CLERK REGISTRAR:  Thank you.  And on Information 13-979, you are further charged that on or about the 3rd day of October 2013, at the Town of Huntsville, in the said region, did operate a motor vehicle while disqualified from doing so by reason of an order pursuant to section 259(1) or 259(2), contrary to section 259(4)(a) of the </w:t>
      </w:r>
      <w:r>
        <w:rPr>
          <w:i/>
        </w:rPr>
        <w:t>Criminal Code</w:t>
      </w:r>
      <w:r>
        <w:t xml:space="preserve">.  On this charge, the </w:t>
      </w:r>
      <w:r>
        <w:rPr>
          <w:i/>
        </w:rPr>
        <w:t>Highway Traffic Act</w:t>
      </w:r>
      <w:r>
        <w:t xml:space="preserve"> provides that upon conviction of the offence with which you </w:t>
      </w:r>
    </w:p>
    <w:p w14:paraId="2901C2E9" w14:textId="77777777" w:rsidR="00DD06BE" w:rsidRDefault="00DD06BE" w:rsidP="000719E2">
      <w:pPr>
        <w:pStyle w:val="Colloquy"/>
      </w:pPr>
      <w:r>
        <w:t xml:space="preserve">are charged in the circumstances indicated therein, your driver's licence shall be suspended forthwith for the period prescribed by statute.  </w:t>
      </w:r>
    </w:p>
    <w:p w14:paraId="439F21C9" w14:textId="77777777" w:rsidR="00DD06BE" w:rsidRDefault="00DD06BE" w:rsidP="000719E2">
      <w:pPr>
        <w:pStyle w:val="Colloquy"/>
      </w:pPr>
    </w:p>
    <w:p w14:paraId="4ADFFE40" w14:textId="77777777" w:rsidR="00DD06BE" w:rsidRDefault="00DD06BE" w:rsidP="000719E2">
      <w:pPr>
        <w:pStyle w:val="Colloquy"/>
      </w:pPr>
      <w:r>
        <w:t>And you are further c</w:t>
      </w:r>
      <w:r w:rsidR="00C04BFE">
        <w:t xml:space="preserve">harged that on or about the 3rd day of October 2013, at the Town of Huntsville, in the said region, did have in his possession property, to wit: Ontario licence plate 310 7YA, of a value not exceeding $5000, knowing all — that all of the property </w:t>
      </w:r>
      <w:r w:rsidR="00E91279">
        <w:t xml:space="preserve">was obtained directly by commission in Canada of an offence punishable by indictment, contrary to section 354(1)(a) of the </w:t>
      </w:r>
      <w:r w:rsidR="00E91279">
        <w:rPr>
          <w:i/>
        </w:rPr>
        <w:t>Criminal Code</w:t>
      </w:r>
      <w:r w:rsidR="00E91279">
        <w:t>.  And the Crown is proceeding by way of indictment.  And you have waived the reading of the election and you've elected to be tried in this court at this time.  To this charge, sir, Count 1, how do you plead, guilty or not guilty?</w:t>
      </w:r>
    </w:p>
    <w:p w14:paraId="0E29BC1D" w14:textId="77777777" w:rsidR="00E91279" w:rsidRDefault="00E91279" w:rsidP="000719E2">
      <w:pPr>
        <w:pStyle w:val="Colloquy"/>
      </w:pPr>
      <w:r>
        <w:t>MARCEL ZIMMERMAN:  Guilty.</w:t>
      </w:r>
    </w:p>
    <w:p w14:paraId="7222565C" w14:textId="77777777" w:rsidR="00E91279" w:rsidRDefault="00E91279" w:rsidP="000719E2">
      <w:pPr>
        <w:pStyle w:val="Colloquy"/>
      </w:pPr>
      <w:r>
        <w:t>CLERK REGISTRAR:  I'm sorry, can't hear you.</w:t>
      </w:r>
    </w:p>
    <w:p w14:paraId="2A57FF9C" w14:textId="77777777" w:rsidR="00E91279" w:rsidRDefault="00E91279" w:rsidP="000719E2">
      <w:pPr>
        <w:pStyle w:val="Colloquy"/>
      </w:pPr>
      <w:r>
        <w:t>MARCEL ZIMMERMAN:  Guilty.</w:t>
      </w:r>
    </w:p>
    <w:p w14:paraId="0CF5C4A3" w14:textId="77777777" w:rsidR="00E91279" w:rsidRDefault="00E91279" w:rsidP="000719E2">
      <w:pPr>
        <w:pStyle w:val="Colloquy"/>
      </w:pPr>
      <w:r>
        <w:t>CLERK REGISTRAR:  Thank you.</w:t>
      </w:r>
      <w:r w:rsidR="00DF21A1">
        <w:t xml:space="preserve">  And to Count 4, how do you plead, guilty or not guilty?</w:t>
      </w:r>
    </w:p>
    <w:p w14:paraId="4B856733" w14:textId="77777777" w:rsidR="00DF21A1" w:rsidRDefault="00DF21A1" w:rsidP="000719E2">
      <w:pPr>
        <w:pStyle w:val="Colloquy"/>
      </w:pPr>
      <w:r>
        <w:t>MARCEL ZIMMERMAN:  Guilty.</w:t>
      </w:r>
    </w:p>
    <w:p w14:paraId="57D4DC07" w14:textId="77777777" w:rsidR="00DF21A1" w:rsidRDefault="00DF21A1" w:rsidP="000719E2">
      <w:pPr>
        <w:pStyle w:val="Colloquy"/>
      </w:pPr>
      <w:r>
        <w:t>CLERK REGISTRAR:  Thank you.  You may have a seat.</w:t>
      </w:r>
    </w:p>
    <w:p w14:paraId="1C09E3D8" w14:textId="77777777" w:rsidR="00AF4430" w:rsidRDefault="00B609AB" w:rsidP="000719E2">
      <w:pPr>
        <w:pStyle w:val="Colloquy"/>
        <w:sectPr w:rsidR="00AF4430" w:rsidSect="00A21B92">
          <w:headerReference w:type="default" r:id="rId17"/>
          <w:pgSz w:w="12240" w:h="15840"/>
          <w:pgMar w:top="1588" w:right="1418" w:bottom="902" w:left="1418" w:header="539" w:footer="505" w:gutter="0"/>
          <w:pgNumType w:start="3"/>
          <w:cols w:space="708"/>
          <w:docGrid w:linePitch="360"/>
        </w:sectPr>
      </w:pPr>
      <w:r>
        <w:t xml:space="preserve">MR. CARLTON:  Yes, Your Honour, dealing with the first two charges.  It's August 24th.  It's at the Canadian Tire store in Huntsville.  This is a Saturday afternoon and Mr. Zimmerman approached the customer service returns desk from inside the store as opposed from simply coming in </w:t>
      </w:r>
      <w:r w:rsidR="00B03BEC">
        <w:t xml:space="preserve">from the main doors.  He had two security cameras in his hands, one just under $400, the other just under a hundred </w:t>
      </w:r>
    </w:p>
    <w:p w14:paraId="42768D24" w14:textId="77777777" w:rsidR="00885180" w:rsidRDefault="00B03BEC" w:rsidP="000719E2">
      <w:pPr>
        <w:pStyle w:val="Colloquy"/>
        <w:sectPr w:rsidR="00885180" w:rsidSect="00A21B92">
          <w:headerReference w:type="default" r:id="rId18"/>
          <w:pgSz w:w="12240" w:h="15840"/>
          <w:pgMar w:top="1588" w:right="1418" w:bottom="902" w:left="1418" w:header="539" w:footer="505" w:gutter="0"/>
          <w:pgNumType w:start="4"/>
          <w:cols w:space="708"/>
          <w:docGrid w:linePitch="360"/>
        </w:sectPr>
      </w:pPr>
      <w:r>
        <w:t xml:space="preserve">and sixty dollars, so a total value </w:t>
      </w:r>
      <w:r w:rsidR="00DA6D21">
        <w:t>of $560.  He asked fo</w:t>
      </w:r>
      <w:r w:rsidR="00630109">
        <w:t>r a cash refund, indicating</w:t>
      </w:r>
      <w:r w:rsidR="00DA6D21">
        <w:t xml:space="preserve"> he had received these cameras as a birthday present and didn't want them.  He was asked for a receipt, his name and his address.  He had no receipt.  He refused to give an address, said he was Shawn Davidson and gave a 905 area code phone number.  They — the people at the store were suspicious and in fact took the </w:t>
      </w:r>
      <w:r w:rsidR="0046018E">
        <w:t xml:space="preserve">time to see that there was effectively empty spots where this product is normally kept on the shelf, indicating they had been recently picked up, but nonetheless </w:t>
      </w:r>
      <w:r w:rsidR="008551EE">
        <w:t>did not — while they did not give cash, did authorize a store credit.  At that point, the person they thought was Mr. Davidson left the s</w:t>
      </w:r>
      <w:r w:rsidR="004A762E">
        <w:t>tore about 3:20.  They then went back and checked the security video footage for the store and saw Mr. Davidson arriving at 3:03, about two minutes prior to approaching the customer service desk empty handed.  Then at 4:25 in the afternoon, Mr. Davidson re-entered the store, the person they thought was Mr. Davidson.  He picked out two power tools and attempted to use the</w:t>
      </w:r>
      <w:r w:rsidR="00581AD9">
        <w:t xml:space="preserve"> store credit to purchase those tools.  He was approached by an employee at the store who then, I take it, took him to an office.  It's not </w:t>
      </w:r>
      <w:r w:rsidR="00C26611">
        <w:t xml:space="preserve">clear.  Showed him the video footage that they had retained from 3:03 and asked for an explanation.  He asked if there was anything that I could do, or could be done, I take it, and he was told that, no, </w:t>
      </w:r>
      <w:r w:rsidR="00630109">
        <w:t xml:space="preserve">that </w:t>
      </w:r>
      <w:r w:rsidR="00C26611">
        <w:t xml:space="preserve">they had contacted police and at that point, Mr. — again, the person they thought was Mr. Davidson ran from the store lobby across the parking lot.  </w:t>
      </w:r>
      <w:r w:rsidR="00BD2E7B">
        <w:t xml:space="preserve">Police </w:t>
      </w:r>
    </w:p>
    <w:p w14:paraId="59117658" w14:textId="77777777" w:rsidR="00B609AB" w:rsidRDefault="00BD2E7B" w:rsidP="000719E2">
      <w:pPr>
        <w:pStyle w:val="Colloquy"/>
      </w:pPr>
      <w:r>
        <w:t xml:space="preserve">responded.  There is in fact a Shawn Davidson, a Shawn Davidson who had passed away, lived in Gravenhurst and passed away in July of this year.  It was when he was arrested — he was not in fact arrested on this charge until October 3rd when he was </w:t>
      </w:r>
      <w:r w:rsidR="00630109">
        <w:t>arrested on the other matters.</w:t>
      </w:r>
    </w:p>
    <w:p w14:paraId="0DF5E6C3" w14:textId="77777777" w:rsidR="00BD2E7B" w:rsidRDefault="00BD2E7B" w:rsidP="000719E2">
      <w:pPr>
        <w:pStyle w:val="Colloquy"/>
      </w:pPr>
    </w:p>
    <w:p w14:paraId="2DA283AF" w14:textId="77777777" w:rsidR="00BD2E7B" w:rsidRDefault="00BD2E7B" w:rsidP="000719E2">
      <w:pPr>
        <w:pStyle w:val="Colloquy"/>
      </w:pPr>
      <w:r>
        <w:t>The officer responding — if I just might have a, a minute to — looked at the store videotape and knowing Mr. Zimmerman from other dealings believed in fact the person on the videotape was in fact Mr. Zimmerman.  And that's what the Crown is alleging.</w:t>
      </w:r>
    </w:p>
    <w:p w14:paraId="4EA296EE" w14:textId="77777777" w:rsidR="00BD2E7B" w:rsidRDefault="00BD2E7B" w:rsidP="000719E2">
      <w:pPr>
        <w:pStyle w:val="Colloquy"/>
      </w:pPr>
      <w:r>
        <w:t>MR. FAGAN:  Marcel, can you stand, please.  Are those facts substantiall</w:t>
      </w:r>
      <w:r w:rsidR="008229EC">
        <w:t>y correct, Marcel?  You have to say yes.</w:t>
      </w:r>
    </w:p>
    <w:p w14:paraId="4E8517CE" w14:textId="77777777" w:rsidR="002204B5" w:rsidRDefault="002204B5" w:rsidP="000719E2">
      <w:pPr>
        <w:pStyle w:val="Colloquy"/>
      </w:pPr>
      <w:r>
        <w:t>MARCEL ZIMMERMAN:  Yes.</w:t>
      </w:r>
    </w:p>
    <w:p w14:paraId="62EF1087" w14:textId="77777777" w:rsidR="008229EC" w:rsidRDefault="002204B5" w:rsidP="000719E2">
      <w:pPr>
        <w:pStyle w:val="Colloquy"/>
      </w:pPr>
      <w:r>
        <w:t>COURT REPORTER:</w:t>
      </w:r>
      <w:r w:rsidR="008229EC">
        <w:t xml:space="preserve">  I didn't hear that.</w:t>
      </w:r>
    </w:p>
    <w:p w14:paraId="0859EAF4" w14:textId="77777777" w:rsidR="008229EC" w:rsidRDefault="008229EC" w:rsidP="000719E2">
      <w:pPr>
        <w:pStyle w:val="Colloquy"/>
      </w:pPr>
      <w:r>
        <w:t>MARCEL ZIMMERMAN:  Yes.</w:t>
      </w:r>
    </w:p>
    <w:p w14:paraId="7C97594B" w14:textId="77777777" w:rsidR="008229EC" w:rsidRDefault="002204B5" w:rsidP="000719E2">
      <w:pPr>
        <w:pStyle w:val="Colloquy"/>
      </w:pPr>
      <w:r>
        <w:t xml:space="preserve">THE COURT:  I'm accepting </w:t>
      </w:r>
      <w:r w:rsidR="008229EC">
        <w:t xml:space="preserve">your pleas of guilty, sir, and I find you guilty with respect to the fraud and personation.  </w:t>
      </w:r>
    </w:p>
    <w:p w14:paraId="55499D76" w14:textId="77777777" w:rsidR="008229EC" w:rsidRDefault="008229EC" w:rsidP="000719E2">
      <w:pPr>
        <w:pStyle w:val="Colloquy"/>
      </w:pPr>
      <w:r>
        <w:t>MR. CARLTON:  Thank you.</w:t>
      </w:r>
    </w:p>
    <w:p w14:paraId="042AA498" w14:textId="77777777" w:rsidR="008229EC" w:rsidRDefault="008229EC" w:rsidP="000719E2">
      <w:pPr>
        <w:pStyle w:val="Colloquy"/>
      </w:pPr>
      <w:r>
        <w:t>THE COURT:  Please be seated, please.</w:t>
      </w:r>
    </w:p>
    <w:p w14:paraId="72F8FDD5" w14:textId="77777777" w:rsidR="00885180" w:rsidRDefault="008229EC" w:rsidP="000719E2">
      <w:pPr>
        <w:pStyle w:val="Colloquy"/>
        <w:sectPr w:rsidR="00885180" w:rsidSect="00A21B92">
          <w:headerReference w:type="default" r:id="rId19"/>
          <w:pgSz w:w="12240" w:h="15840"/>
          <w:pgMar w:top="1588" w:right="1418" w:bottom="902" w:left="1418" w:header="539" w:footer="505" w:gutter="0"/>
          <w:pgNumType w:start="5"/>
          <w:cols w:space="708"/>
          <w:docGrid w:linePitch="360"/>
        </w:sectPr>
      </w:pPr>
      <w:r>
        <w:t xml:space="preserve">MR. CARLTON:  So the next matter, you'll see the record in a moment.  </w:t>
      </w:r>
      <w:r w:rsidR="00594D04">
        <w:t xml:space="preserve">Mr. Zimmerman is a prohibited driver and will be for many years into the future.  The most recent prohibition — there's one here from — sorry, November of 2012 from Huntsville where there was a 10-year driving prohibition.  And in fact, there may be another.  I may be seeking just to hold the matter down.  Just bear with me though.  October 3rd, police acting on information observed </w:t>
      </w:r>
    </w:p>
    <w:p w14:paraId="552ED16F" w14:textId="77777777" w:rsidR="008229EC" w:rsidRDefault="006B4F51" w:rsidP="000719E2">
      <w:pPr>
        <w:pStyle w:val="Colloquy"/>
      </w:pPr>
      <w:r>
        <w:t xml:space="preserve">traffic </w:t>
      </w:r>
      <w:r w:rsidR="00594D04">
        <w:t xml:space="preserve">on King William Street in Huntsville and </w:t>
      </w:r>
      <w:r>
        <w:t xml:space="preserve">observed Mr. Zimmerman operating </w:t>
      </w:r>
      <w:r w:rsidR="00594D04">
        <w:t xml:space="preserve">a motor vehicle.  He'd come out onto King William Street and he was operating a 1991 GMC Sierra pickup truck.  The </w:t>
      </w:r>
      <w:r w:rsidR="00BE553D">
        <w:t>— he was stopped near Cliff Avenue in Huntsville.  He had exited from the Metro parking lot onto King William.  The — there was no licence plate on the rear of the vehicle.  On the front was Ontario licence plate 310 7YA.  The — in fact, later that same day, a party contacted police to indicate that his plate had been removed from his vehicle and I just want to get that person's — I believe he was calling from Huntsville.</w:t>
      </w:r>
      <w:r w:rsidR="00672C2F">
        <w:t xml:space="preserve">  In any event, the, the plate had been very recently stolen.  I'll look for the details of that as we, as we deal with the matter.  </w:t>
      </w:r>
      <w:r w:rsidR="00681CED">
        <w:t xml:space="preserve">So Mr. Zimmerman was arrested.  This was last Thursday.  I'm not sure I ever gave the time.  It's about 9:40 in the morning that the driving occurs.  He did not own a vehicle, but I believe he had permission of </w:t>
      </w:r>
      <w:r w:rsidR="007D063C">
        <w:t>the owner and the, the vehicle wa</w:t>
      </w:r>
      <w:r w:rsidR="00681CED">
        <w:t xml:space="preserve">s noted as being unfit.  Yes.  In fact, it was — the plates were stolen from an address in Bracebridge.  That call came in — it was noticed </w:t>
      </w:r>
      <w:r w:rsidR="00A52792">
        <w:t xml:space="preserve">later that afternoon.  So sometime </w:t>
      </w:r>
      <w:r w:rsidR="00FC2BD6">
        <w:t xml:space="preserve">prior to 9:00 in the morning, the Crown alleges that Mr. Zimmerman stole that plate or was certainly by 9:40 in the morning was in possession of a plate knowing </w:t>
      </w:r>
      <w:r w:rsidR="005F5C3C">
        <w:t xml:space="preserve">that </w:t>
      </w:r>
      <w:r w:rsidR="00FC2BD6">
        <w:t>it was stolen is in fact the charge.</w:t>
      </w:r>
    </w:p>
    <w:p w14:paraId="00256F50" w14:textId="77777777" w:rsidR="00FC2BD6" w:rsidRDefault="00FC2BD6" w:rsidP="000719E2">
      <w:pPr>
        <w:pStyle w:val="Colloquy"/>
      </w:pPr>
      <w:r>
        <w:t xml:space="preserve">MR. FAGAN:  Marcel, can you stand, please?  Are those facts substantially </w:t>
      </w:r>
      <w:r w:rsidR="0096354B">
        <w:t xml:space="preserve">correct, </w:t>
      </w:r>
      <w:r w:rsidR="00F7572C">
        <w:t>Marcel</w:t>
      </w:r>
    </w:p>
    <w:p w14:paraId="372BF753" w14:textId="77777777" w:rsidR="0096354B" w:rsidRPr="00E91279" w:rsidRDefault="0096354B" w:rsidP="000719E2">
      <w:pPr>
        <w:pStyle w:val="Colloquy"/>
      </w:pPr>
      <w:r>
        <w:t>COURT REPORTER:  I can't hear the accused.</w:t>
      </w:r>
    </w:p>
    <w:p w14:paraId="2CBC0BE3" w14:textId="77777777" w:rsidR="00B31F21" w:rsidRDefault="0096354B" w:rsidP="0028608B">
      <w:pPr>
        <w:pStyle w:val="Colloquy"/>
        <w:sectPr w:rsidR="00B31F21" w:rsidSect="00A21B92">
          <w:headerReference w:type="default" r:id="rId20"/>
          <w:pgSz w:w="12240" w:h="15840"/>
          <w:pgMar w:top="1588" w:right="1418" w:bottom="902" w:left="1418" w:header="539" w:footer="505" w:gutter="0"/>
          <w:pgNumType w:start="6"/>
          <w:cols w:space="708"/>
          <w:docGrid w:linePitch="360"/>
        </w:sectPr>
      </w:pPr>
      <w:r>
        <w:t xml:space="preserve">MR. FAGAN:  Mr. Zimmerman is indicating that he </w:t>
      </w:r>
    </w:p>
    <w:p w14:paraId="4520D86F" w14:textId="77777777" w:rsidR="002A30A2" w:rsidRDefault="0096354B" w:rsidP="0028608B">
      <w:pPr>
        <w:pStyle w:val="Colloquy"/>
      </w:pPr>
      <w:r>
        <w:t xml:space="preserve">found the licence plate on the ground, sir, that he did not steal it.  Is my friend content to proceed with the plea?  </w:t>
      </w:r>
      <w:r w:rsidR="00C81AC9">
        <w:t>No?</w:t>
      </w:r>
    </w:p>
    <w:p w14:paraId="181BF36B" w14:textId="77777777" w:rsidR="00C81AC9" w:rsidRDefault="00C81AC9" w:rsidP="0028608B">
      <w:pPr>
        <w:pStyle w:val="Colloquy"/>
      </w:pPr>
      <w:r>
        <w:t>MR. CARLTON:  No.</w:t>
      </w:r>
    </w:p>
    <w:p w14:paraId="0356023A" w14:textId="77777777" w:rsidR="00C81AC9" w:rsidRDefault="00C81AC9" w:rsidP="0028608B">
      <w:pPr>
        <w:pStyle w:val="Colloquy"/>
      </w:pPr>
      <w:r>
        <w:t xml:space="preserve">MR. FAGAN:  </w:t>
      </w:r>
      <w:r w:rsidR="00654CEB">
        <w:t>Mr. Zimmerman, do you acknowledge taking the licence plate without the owner's consent?</w:t>
      </w:r>
    </w:p>
    <w:p w14:paraId="15A020F2" w14:textId="77777777" w:rsidR="00654CEB" w:rsidRDefault="00654CEB" w:rsidP="0028608B">
      <w:pPr>
        <w:pStyle w:val="Colloquy"/>
      </w:pPr>
      <w:r>
        <w:t>MARCEL ZIMMERMAN:  Yes.</w:t>
      </w:r>
    </w:p>
    <w:p w14:paraId="3B1CAE65" w14:textId="77777777" w:rsidR="00654CEB" w:rsidRDefault="00654CEB" w:rsidP="0028608B">
      <w:pPr>
        <w:pStyle w:val="Colloquy"/>
      </w:pPr>
      <w:r>
        <w:t>MR. CARLTON:  Yes, certainly, that's — prepared to proceed on that basis.</w:t>
      </w:r>
    </w:p>
    <w:p w14:paraId="565B214C" w14:textId="77777777" w:rsidR="00654CEB" w:rsidRDefault="00654CEB" w:rsidP="0028608B">
      <w:pPr>
        <w:pStyle w:val="Colloquy"/>
      </w:pPr>
      <w:r>
        <w:t>THE COURT:  So I'm accepting — as well as the drive disqualified, sir, you're acknowledging that?</w:t>
      </w:r>
    </w:p>
    <w:p w14:paraId="01193AD4" w14:textId="77777777" w:rsidR="00654CEB" w:rsidRDefault="00654CEB" w:rsidP="0028608B">
      <w:pPr>
        <w:pStyle w:val="Colloquy"/>
      </w:pPr>
      <w:r>
        <w:t>MARCEL ZIMMERMAN:  Yes, sir.</w:t>
      </w:r>
    </w:p>
    <w:p w14:paraId="3FF27ECE" w14:textId="77777777" w:rsidR="000113A2" w:rsidRDefault="00CD247F" w:rsidP="0028608B">
      <w:pPr>
        <w:pStyle w:val="Colloquy"/>
      </w:pPr>
      <w:r>
        <w:t>THE COURT:  I'm accepting your pleas of guilty</w:t>
      </w:r>
      <w:r w:rsidR="000113A2">
        <w:t xml:space="preserve"> and I find you guilty with respect to each of these offences.  With respect to the other two counts?</w:t>
      </w:r>
    </w:p>
    <w:p w14:paraId="54F7699F" w14:textId="77777777" w:rsidR="000113A2" w:rsidRDefault="000113A2" w:rsidP="0028608B">
      <w:pPr>
        <w:pStyle w:val="Colloquy"/>
      </w:pPr>
      <w:r>
        <w:t>MR. CARLTON:  They can be marked as withdrawn.</w:t>
      </w:r>
    </w:p>
    <w:p w14:paraId="329BD453" w14:textId="77777777" w:rsidR="00504985" w:rsidRDefault="000113A2" w:rsidP="0028608B">
      <w:pPr>
        <w:pStyle w:val="Colloquy"/>
      </w:pPr>
      <w:r>
        <w:t>THE COURT:  And those are withdrawn.  Just be seated, sir.</w:t>
      </w:r>
    </w:p>
    <w:p w14:paraId="1F2D4CA5" w14:textId="77777777" w:rsidR="00457BFF" w:rsidRDefault="00504985" w:rsidP="0028608B">
      <w:pPr>
        <w:pStyle w:val="Colloquy"/>
      </w:pPr>
      <w:r>
        <w:t xml:space="preserve">MR. CARLTON:  Your Honour — and this is the issue that I, I noted in the show cause hearing report that Mr. Zimmerman reported to police that he had just been released from custody in August.  And I'm looking at the record and the last entry I have is — I'll, I'll report is November of last year, </w:t>
      </w:r>
      <w:r w:rsidR="00D37605">
        <w:t>a six-month sentence, which would</w:t>
      </w:r>
      <w:r>
        <w:t xml:space="preserve"> likely have him released in the late winter or spring.  So I wonder if </w:t>
      </w:r>
      <w:r w:rsidR="00457BFF">
        <w:t>I can just have a few minutes unless my friend's got the details of that as to what that is to see if I can find out what that entry is, if in fact that's the case.  But otherwise, has he seen this record....</w:t>
      </w:r>
    </w:p>
    <w:p w14:paraId="27E21D46" w14:textId="77777777" w:rsidR="00B31F21" w:rsidRDefault="00B31F21" w:rsidP="0028608B">
      <w:pPr>
        <w:pStyle w:val="Colloquy"/>
        <w:sectPr w:rsidR="00B31F21" w:rsidSect="00A21B92">
          <w:headerReference w:type="default" r:id="rId21"/>
          <w:pgSz w:w="12240" w:h="15840"/>
          <w:pgMar w:top="1588" w:right="1418" w:bottom="902" w:left="1418" w:header="539" w:footer="505" w:gutter="0"/>
          <w:pgNumType w:start="7"/>
          <w:cols w:space="708"/>
          <w:docGrid w:linePitch="360"/>
        </w:sectPr>
      </w:pPr>
    </w:p>
    <w:p w14:paraId="2889DD46" w14:textId="77777777" w:rsidR="00B01D59" w:rsidRDefault="00457BFF" w:rsidP="0028608B">
      <w:pPr>
        <w:pStyle w:val="Colloquy"/>
      </w:pPr>
      <w:r>
        <w:t xml:space="preserve">MR. FAGAN:  He has.  I don't have any </w:t>
      </w:r>
      <w:r w:rsidR="00B01D59">
        <w:t>details of the last sentence, sir.</w:t>
      </w:r>
    </w:p>
    <w:p w14:paraId="4BFA8DE9" w14:textId="77777777" w:rsidR="00B01D59" w:rsidRDefault="00B01D59" w:rsidP="0028608B">
      <w:pPr>
        <w:pStyle w:val="Colloquy"/>
      </w:pPr>
      <w:r>
        <w:t xml:space="preserve">MR. CARLTON:  Okay. </w:t>
      </w:r>
    </w:p>
    <w:p w14:paraId="6623086C" w14:textId="77777777" w:rsidR="00CD247F" w:rsidRDefault="00B01D59" w:rsidP="0028608B">
      <w:pPr>
        <w:pStyle w:val="Colloquy"/>
      </w:pPr>
      <w:r>
        <w:t xml:space="preserve">THE COURT:  </w:t>
      </w:r>
      <w:r w:rsidR="00CD247F">
        <w:t xml:space="preserve"> </w:t>
      </w:r>
      <w:r>
        <w:t xml:space="preserve">All right, well, we'll </w:t>
      </w:r>
      <w:r w:rsidR="00891F98">
        <w:t>stand down on this sentencing for the moment.</w:t>
      </w:r>
    </w:p>
    <w:p w14:paraId="6906FCD6" w14:textId="77777777" w:rsidR="00891F98" w:rsidRDefault="00891F98" w:rsidP="0028608B">
      <w:pPr>
        <w:pStyle w:val="Colloquy"/>
      </w:pPr>
      <w:r>
        <w:t>MR. CARLTON:  Okay.  Thank you, Your Honour.</w:t>
      </w:r>
    </w:p>
    <w:p w14:paraId="4C1E8345" w14:textId="77777777" w:rsidR="00891F98" w:rsidRDefault="00891F98" w:rsidP="0028608B">
      <w:pPr>
        <w:pStyle w:val="Colloquy"/>
      </w:pPr>
      <w:r>
        <w:t>THE COURT:  He's acknowledging the record that the Crown has at this point?</w:t>
      </w:r>
    </w:p>
    <w:p w14:paraId="499ECCA0" w14:textId="77777777" w:rsidR="00891F98" w:rsidRDefault="00891F98" w:rsidP="0028608B">
      <w:pPr>
        <w:pStyle w:val="Colloquy"/>
      </w:pPr>
      <w:r>
        <w:t>MR. FAGAN:  Yes.</w:t>
      </w:r>
    </w:p>
    <w:p w14:paraId="6C1CF8CE" w14:textId="77777777" w:rsidR="00891F98" w:rsidRDefault="00891F98" w:rsidP="0028608B">
      <w:pPr>
        <w:pStyle w:val="Colloquy"/>
      </w:pPr>
      <w:r>
        <w:t>THE COURT:  So that record can be...</w:t>
      </w:r>
    </w:p>
    <w:p w14:paraId="2E81D925" w14:textId="77777777" w:rsidR="00891F98" w:rsidRDefault="00891F98" w:rsidP="0028608B">
      <w:pPr>
        <w:pStyle w:val="Colloquy"/>
      </w:pPr>
      <w:r>
        <w:t>MR. CARLTON:  Thank you.</w:t>
      </w:r>
    </w:p>
    <w:p w14:paraId="46741FE8" w14:textId="77777777" w:rsidR="00891F98" w:rsidRDefault="00891F98" w:rsidP="00891F98">
      <w:pPr>
        <w:pStyle w:val="Colloquy"/>
      </w:pPr>
      <w:r>
        <w:t>THE COURT:  ...filed as Exhibit Number 1.</w:t>
      </w:r>
    </w:p>
    <w:p w14:paraId="6FF8DB59" w14:textId="77777777" w:rsidR="00B57426" w:rsidRDefault="00B57426" w:rsidP="00891F98">
      <w:pPr>
        <w:pStyle w:val="Colloquy"/>
      </w:pPr>
      <w:r>
        <w:t>CLERK REGISTRAR:  Exhibit Number 1, Your Honour.</w:t>
      </w:r>
    </w:p>
    <w:p w14:paraId="3903DDE4" w14:textId="77777777" w:rsidR="00891F98" w:rsidRDefault="00891F98" w:rsidP="00891F98">
      <w:pPr>
        <w:pStyle w:val="Colloquy"/>
      </w:pPr>
      <w:r>
        <w:rPr>
          <w:u w:val="single"/>
        </w:rPr>
        <w:t>EXHIBIT NUMBER 1</w:t>
      </w:r>
      <w:r>
        <w:t>:  Criminal record</w:t>
      </w:r>
      <w:r w:rsidR="00D37605">
        <w:t xml:space="preserve"> </w:t>
      </w:r>
      <w:r>
        <w:t>– produced and marked.</w:t>
      </w:r>
    </w:p>
    <w:p w14:paraId="646457B5" w14:textId="77777777" w:rsidR="00B57426" w:rsidRDefault="00484882" w:rsidP="00891F98">
      <w:pPr>
        <w:pStyle w:val="Colloquy"/>
      </w:pPr>
      <w:r>
        <w:t xml:space="preserve">MR. CARLTON:  Perhaps we can just come back to that later today.  Thank you.  </w:t>
      </w:r>
    </w:p>
    <w:p w14:paraId="78859976" w14:textId="77777777" w:rsidR="0068758A" w:rsidRDefault="0068758A" w:rsidP="00891F98">
      <w:pPr>
        <w:pStyle w:val="Colloquy"/>
      </w:pPr>
      <w:r>
        <w:t xml:space="preserve">THE COURT:  </w:t>
      </w:r>
      <w:r w:rsidR="005128AA">
        <w:t>So, sir, we're going to stand down on the sentencing for now and deal with it a little bit later.</w:t>
      </w:r>
      <w:r w:rsidR="004E54D7">
        <w:t xml:space="preserve">  Thank you.</w:t>
      </w:r>
    </w:p>
    <w:p w14:paraId="385D347C" w14:textId="77777777" w:rsidR="005128AA" w:rsidRDefault="005128AA" w:rsidP="00891F98">
      <w:pPr>
        <w:pStyle w:val="Colloquy"/>
      </w:pPr>
      <w:r>
        <w:t>...MATTER HELD DOWN</w:t>
      </w:r>
    </w:p>
    <w:p w14:paraId="6AB3532F" w14:textId="77777777" w:rsidR="00F11090" w:rsidRDefault="005128AA" w:rsidP="00891F98">
      <w:pPr>
        <w:pStyle w:val="Colloquy"/>
        <w:sectPr w:rsidR="00F11090" w:rsidSect="00A21B92">
          <w:headerReference w:type="default" r:id="rId22"/>
          <w:pgSz w:w="12240" w:h="15840"/>
          <w:pgMar w:top="1588" w:right="1418" w:bottom="902" w:left="1418" w:header="539" w:footer="505" w:gutter="0"/>
          <w:pgNumType w:start="8"/>
          <w:cols w:space="708"/>
          <w:docGrid w:linePitch="360"/>
        </w:sectPr>
      </w:pPr>
      <w:r>
        <w:t xml:space="preserve">MR. CARLTON:  </w:t>
      </w:r>
      <w:r w:rsidR="00F96319">
        <w:t xml:space="preserve">Okay, we can bring in Mr. Zimmerman then.  I'm ready to advise the court.  </w:t>
      </w:r>
      <w:r w:rsidR="0050374F">
        <w:t>Thank you, Your Honour, for giving me a few minutes to inquire into that.  In fact, it is that sentencing from last November.  There were also two counts of fraud, I believe fraud under.  And there w</w:t>
      </w:r>
      <w:r w:rsidR="007D15BB">
        <w:t>as</w:t>
      </w:r>
      <w:r w:rsidR="0050374F">
        <w:t xml:space="preserve"> a total of three months consecutive on each, so the sentence last November was actually 12 months not 6 months as CPIC would disclose, which </w:t>
      </w:r>
      <w:r w:rsidR="001F1297">
        <w:t xml:space="preserve">is more or less consistent with the information that he would have been — he was released in August.  My </w:t>
      </w:r>
    </w:p>
    <w:p w14:paraId="7C8B1F9E" w14:textId="77777777" w:rsidR="007D15BB" w:rsidRDefault="001F1297" w:rsidP="00891F98">
      <w:pPr>
        <w:pStyle w:val="Colloquy"/>
      </w:pPr>
      <w:r>
        <w:t xml:space="preserve">mathematics would have him released most likely, </w:t>
      </w:r>
      <w:r w:rsidR="008658EF">
        <w:t>unl</w:t>
      </w:r>
      <w:r w:rsidR="00B91E22">
        <w:t xml:space="preserve">ess he was granted early parole at the beginning of July.  </w:t>
      </w:r>
    </w:p>
    <w:p w14:paraId="0048DFAC" w14:textId="77777777" w:rsidR="007D15BB" w:rsidRDefault="007D15BB" w:rsidP="00891F98">
      <w:pPr>
        <w:pStyle w:val="Colloquy"/>
      </w:pPr>
    </w:p>
    <w:p w14:paraId="06B972EC" w14:textId="77777777" w:rsidR="00133D4A" w:rsidRDefault="00B91E22" w:rsidP="00891F98">
      <w:pPr>
        <w:pStyle w:val="Colloquy"/>
      </w:pPr>
      <w:r>
        <w:t xml:space="preserve">Also on the issue of a record, it's not an abstract, but I have the </w:t>
      </w:r>
      <w:r w:rsidRPr="007D15BB">
        <w:rPr>
          <w:i/>
        </w:rPr>
        <w:t>HTA</w:t>
      </w:r>
      <w:r>
        <w:t xml:space="preserve"> printout, which discloses that between 1993 and 2008, there are 18 separate convictions for driving while suspended in addition to many other convictions under either the </w:t>
      </w:r>
      <w:r>
        <w:rPr>
          <w:i/>
        </w:rPr>
        <w:t xml:space="preserve">Highway Traffic Act </w:t>
      </w:r>
      <w:r w:rsidR="00133D4A">
        <w:t xml:space="preserve">or the </w:t>
      </w:r>
      <w:r w:rsidR="00133D4A">
        <w:rPr>
          <w:i/>
        </w:rPr>
        <w:t>Compulsory Automobile Insurance Act</w:t>
      </w:r>
      <w:r w:rsidR="00133D4A">
        <w:t>, but there are 18 section 53 charges.</w:t>
      </w:r>
    </w:p>
    <w:p w14:paraId="137A8C60" w14:textId="77777777" w:rsidR="00133D4A" w:rsidRDefault="00133D4A" w:rsidP="00891F98">
      <w:pPr>
        <w:pStyle w:val="Colloquy"/>
      </w:pPr>
      <w:r>
        <w:t>THE COURT:  And that's acknowledged?  Excuse me — that's acknowledged?</w:t>
      </w:r>
    </w:p>
    <w:p w14:paraId="5F67E90C" w14:textId="77777777" w:rsidR="00BC1D09" w:rsidRDefault="00BC1D09" w:rsidP="00891F98">
      <w:pPr>
        <w:pStyle w:val="Colloquy"/>
      </w:pPr>
      <w:r>
        <w:t xml:space="preserve">MR. FAGAN:  Mr. Zimmerman, this is your driving record.  Do you acknowledge that this is correct?  Yes, he does, sir.  He acknowledges </w:t>
      </w:r>
      <w:r w:rsidR="0000558E">
        <w:t>it.</w:t>
      </w:r>
    </w:p>
    <w:p w14:paraId="30646C6E" w14:textId="77777777" w:rsidR="0000558E" w:rsidRDefault="0000558E" w:rsidP="00891F98">
      <w:pPr>
        <w:pStyle w:val="Colloquy"/>
      </w:pPr>
      <w:r>
        <w:t>THE COURT:  Mr. Fagan?</w:t>
      </w:r>
    </w:p>
    <w:p w14:paraId="17A08BE2" w14:textId="77777777" w:rsidR="00594198" w:rsidRDefault="0000558E" w:rsidP="00891F98">
      <w:pPr>
        <w:pStyle w:val="Colloquy"/>
      </w:pPr>
      <w:r>
        <w:t xml:space="preserve">MR. FAGAN:  </w:t>
      </w:r>
      <w:r w:rsidR="005F7979">
        <w:t>Sir, again, this is not a joint position.  Mr. Zimmerman, sir, whom you might remember from last November now back before the court on essentially the same set of charges with an unenviable record, sir.  My friend will be asking for a position of, I believe, 15 to 18 months custody, of actual jail.  With Mr. Zimmerman's record, sir, clearly jail is not a possibility</w:t>
      </w:r>
      <w:r w:rsidR="00B82EDD">
        <w:t>,</w:t>
      </w:r>
      <w:r w:rsidR="005F7979">
        <w:t xml:space="preserve"> not a probability, it is a virtual guarantee and Mr. Zimmerman acknowledges that, sir.  Mr. Zimmerman, sir, you can see from the record, is no stranger to the justice system.  From the time he was 19, so from the time we had an adult record, sir, to date, we have conviction after conviction after conviction, starting out, sir, with serious convictions for violence.  The violence then tapers off, sir, and then we have convictions for driving-related offences, fraud-related offences, possession of stolen property.  </w:t>
      </w:r>
      <w:r w:rsidR="0053750C">
        <w:rPr>
          <w:i/>
        </w:rPr>
        <w:t xml:space="preserve">[Indiscernible] </w:t>
      </w:r>
      <w:r w:rsidR="0053750C">
        <w:t xml:space="preserve">they're here today.  I believe this is his fifth drive disqualify charge, will likely be a conviction now that he's entered a guilty plea and another fraud charge to add to his record, sir.  </w:t>
      </w:r>
    </w:p>
    <w:p w14:paraId="0523215D" w14:textId="77777777" w:rsidR="00594198" w:rsidRDefault="00594198" w:rsidP="00891F98">
      <w:pPr>
        <w:pStyle w:val="Colloquy"/>
      </w:pPr>
    </w:p>
    <w:p w14:paraId="2FC3B278" w14:textId="77777777" w:rsidR="00BC7A82" w:rsidRDefault="0053750C" w:rsidP="00891F98">
      <w:pPr>
        <w:pStyle w:val="Colloquy"/>
      </w:pPr>
      <w:r>
        <w:t xml:space="preserve">The interest in thinking about Mr. Zimmerman, sir, in terms of mitigating factors, there are not many.  </w:t>
      </w:r>
      <w:r w:rsidR="00A07EE0">
        <w:t>Upon his release from custody on this occasion, so in July, my friend is correct, Mr. Zi</w:t>
      </w:r>
      <w:r w:rsidR="00594198">
        <w:t>mmerman was released in July, h</w:t>
      </w:r>
      <w:r w:rsidR="00A07EE0">
        <w:t xml:space="preserve">e and his common-law partner moved in together in the Muskoka area and they began working.  They were working, sir, honest jobs and I have paycheques to present to the court, showing that Mr. Zimmerman was actually employed, sir.  And I'll present those to my friend.  </w:t>
      </w:r>
    </w:p>
    <w:p w14:paraId="01A27C97" w14:textId="77777777" w:rsidR="00BC7A82" w:rsidRDefault="00BC7A82" w:rsidP="00891F98">
      <w:pPr>
        <w:pStyle w:val="Colloquy"/>
      </w:pPr>
    </w:p>
    <w:p w14:paraId="51925BE9" w14:textId="77777777" w:rsidR="00636D33" w:rsidRDefault="006C00B6" w:rsidP="00891F98">
      <w:pPr>
        <w:pStyle w:val="Colloquy"/>
      </w:pPr>
      <w:r>
        <w:t>So we have, sir, Mr. Zimmerman with his unenviable record, out of jail with absolutely noth</w:t>
      </w:r>
      <w:r w:rsidR="00BC7A82">
        <w:t xml:space="preserve">ing to his name.  He goes into the </w:t>
      </w:r>
      <w:r>
        <w:t xml:space="preserve">Canadian Tire store, sir.  He has no way to get money, needs tools for a job that he's starting at the South Portage Marina and returns a video camera in the front, which is taken in the back and then plans to use that credits, sir, to buy tools, but he runs </w:t>
      </w:r>
      <w:r w:rsidR="00945AD4">
        <w:t>away before he can do so.  And then, sir, arrested at 9:30 in the morning, driving on his way to work, sir, understanding that in the Muskoka area, the bakery in which he was working</w:t>
      </w:r>
      <w:r w:rsidR="00636D33">
        <w:t xml:space="preserve"> is in</w:t>
      </w:r>
      <w:r w:rsidR="00945AD4">
        <w:t xml:space="preserve"> Bala.  There is no public transit. </w:t>
      </w:r>
      <w:r w:rsidR="00636D33">
        <w:t xml:space="preserve"> </w:t>
      </w:r>
      <w:r w:rsidR="00945AD4">
        <w:t xml:space="preserve">Mr. Zimmerman is prohibited from driving.  His partner is prohibited from driving, yet, they need to earn money, sir, to pay rent, to put food on the table.  That's no excuse.  I'm offering, sir, as background.  </w:t>
      </w:r>
    </w:p>
    <w:p w14:paraId="76DCD62E" w14:textId="77777777" w:rsidR="00636D33" w:rsidRDefault="00636D33" w:rsidP="00891F98">
      <w:pPr>
        <w:pStyle w:val="Colloquy"/>
      </w:pPr>
    </w:p>
    <w:p w14:paraId="11119488" w14:textId="77777777" w:rsidR="00495F1F" w:rsidRDefault="00945AD4" w:rsidP="00891F98">
      <w:pPr>
        <w:pStyle w:val="Colloquy"/>
      </w:pPr>
      <w:r>
        <w:t xml:space="preserve">On his last sentence, sir, 12 months total in front of you, 6 months on the drive disqualified and 6 months total on two separate frauds.  Each fraud </w:t>
      </w:r>
      <w:r w:rsidR="00793C03">
        <w:t xml:space="preserve">very similar to the fraud which we're dealing today.  And again, sir, as I said last week, this is a case in which we have to consult the principles of sentencing.  The case law says — and I've done </w:t>
      </w:r>
      <w:r w:rsidR="00636D33">
        <w:t>quite a bit research, sir.  For</w:t>
      </w:r>
      <w:r w:rsidR="00793C03">
        <w:t xml:space="preserve"> someone with a number of drive disqualifies that Mr. Zimmerman has </w:t>
      </w:r>
      <w:r w:rsidR="00951D17">
        <w:t xml:space="preserve">on his record, the appropriate sentence based on the case law </w:t>
      </w:r>
      <w:r w:rsidR="002829F7">
        <w:t xml:space="preserve">is one which my friend is suggesting.  The gloss, sir, is that in all of these cases we're dealing with persons who have multiple convictions for impaired.  The prohibition resulting from the impaired.  </w:t>
      </w:r>
      <w:r w:rsidR="00CB3950">
        <w:t xml:space="preserve">So some are, sir, with 10 convictions for impaired, 5, 8 convictions.  All receiving custodial sentences of between 12 and 18 months for the drive disqualified </w:t>
      </w:r>
      <w:r w:rsidR="00642186">
        <w:t xml:space="preserve">aspect </w:t>
      </w:r>
      <w:r w:rsidR="00CB3950">
        <w:t>of the impaired charge.  So, sir, they're arrested</w:t>
      </w:r>
      <w:r w:rsidR="00495F1F">
        <w:t xml:space="preserve"> for the impaired, charged for the drive disqualified as well.</w:t>
      </w:r>
    </w:p>
    <w:p w14:paraId="6A7BD595" w14:textId="77777777" w:rsidR="00495F1F" w:rsidRDefault="00495F1F" w:rsidP="00891F98">
      <w:pPr>
        <w:pStyle w:val="Colloquy"/>
      </w:pPr>
    </w:p>
    <w:p w14:paraId="2BBDAD77" w14:textId="77777777" w:rsidR="0000558E" w:rsidRDefault="00495F1F" w:rsidP="00891F98">
      <w:pPr>
        <w:pStyle w:val="Colloquy"/>
      </w:pPr>
      <w:r>
        <w:t xml:space="preserve">Mr. Zimmerman, sir, interestingly has no impaired on his record.   These prohibitions stem from unpaid fines and a suspension which he received many years ago because he suffers from epilepsy, so his </w:t>
      </w:r>
      <w:r w:rsidR="00ED43D3">
        <w:t xml:space="preserve">licence could not be — once it expired, sir, it could not be renewed, so he's not in front of you, sir, as a dangerous driver.  He's in front of you, sir, as a driver with a health problem and no money to pay fines.  In all of the case law, sir, which discusses the length of sentence that's appropriate for a drive disqualified, we have each justice, each associate </w:t>
      </w:r>
      <w:r w:rsidR="00AE5C9C">
        <w:t>justice of the Court of Appeal saying this person is a dangerous driver.  They're a menace to the public, we need a prohibition, guarding them — guarding the public from this driver, keeping this person off the road.  Mr. Zimmerman, sir, as I said, is a driver who has no money, can't pay</w:t>
      </w:r>
      <w:r w:rsidR="00D13B7D">
        <w:t xml:space="preserve"> his fines and has no licence because of a health problem.</w:t>
      </w:r>
    </w:p>
    <w:p w14:paraId="26B47D22" w14:textId="77777777" w:rsidR="00D13B7D" w:rsidRDefault="00D13B7D" w:rsidP="00891F98">
      <w:pPr>
        <w:pStyle w:val="Colloquy"/>
      </w:pPr>
    </w:p>
    <w:p w14:paraId="75313F17" w14:textId="77777777" w:rsidR="00D13B7D" w:rsidRDefault="00D13B7D" w:rsidP="00891F98">
      <w:pPr>
        <w:pStyle w:val="Colloquy"/>
      </w:pPr>
      <w:r>
        <w:t>The fraud, sir, totalling approximately $600 will occasion a jail sentence.  Last time he received three months.  Your Honour may see fit to raise the ante, sir, so to speak.  I am suggesting — as I said, this is not</w:t>
      </w:r>
      <w:r w:rsidR="00D9198B">
        <w:t xml:space="preserve"> a joint position.  I am suggesting a sentence in the total of 10 months custody, sir.  That is 10 months of jail.  I would suggest on the drive disqualified seven months.  On the remaining charges three months.  </w:t>
      </w:r>
    </w:p>
    <w:p w14:paraId="7D4E48F7" w14:textId="77777777" w:rsidR="00D9198B" w:rsidRDefault="00D9198B" w:rsidP="00891F98">
      <w:pPr>
        <w:pStyle w:val="Colloquy"/>
      </w:pPr>
    </w:p>
    <w:p w14:paraId="3F52366C" w14:textId="77777777" w:rsidR="00053FC4" w:rsidRDefault="00D9198B" w:rsidP="00891F98">
      <w:pPr>
        <w:pStyle w:val="Colloquy"/>
      </w:pPr>
      <w:r>
        <w:t>Clearly, sir, we're dealing with a person</w:t>
      </w:r>
      <w:r w:rsidR="00497C52">
        <w:t xml:space="preserve"> who</w:t>
      </w:r>
      <w:r>
        <w:t xml:space="preserve">, to be frank, does not look like he can be rehabilitated.  So that is not a concern here today.  So consulting section 718 of the </w:t>
      </w:r>
      <w:r>
        <w:rPr>
          <w:i/>
        </w:rPr>
        <w:t>Code</w:t>
      </w:r>
      <w:r>
        <w:t>, what is the purpose of this sentence?  Is it to protect the public from Mr. Zimmerman?</w:t>
      </w:r>
      <w:r w:rsidR="002E6EA8">
        <w:t xml:space="preserve">  Well, he's driving a car, sir, but he's not a dangerous driver.  He is simply a driver without a licence.  He is defrauding Canadian Tire of $600, sir.  Clearly Canadian Tire is a business, does not deserve to have that treatment accorded to it.  We have to protect businesses from Mr. Zimmerman.  A sentence, sir, of 10 months total serves a deterrent purpose to the public, not to Mr. Zimmerman because, again, to be frank, sir, he has shown </w:t>
      </w:r>
      <w:r w:rsidR="009067BF">
        <w:t xml:space="preserve">that he cannot help but reoffend.  We're dealing with a sentence, sir, that shows the public, shows the Muskoka area that these </w:t>
      </w:r>
      <w:r w:rsidR="009F49D0">
        <w:t>charges will not be tolerated.  Tolerated if they are committed by other members of the public.  Clearly we're not tolerating as committed by Mr. Zimmerman.  So, sir, in brief, a sentence totalling 10 months, that gives Mr. Zimmerman the opportunity to get out of jail in the summer months, return to work, try, tr</w:t>
      </w:r>
      <w:r w:rsidR="001B238A">
        <w:t xml:space="preserve">y, sir, not to go back to </w:t>
      </w:r>
      <w:r w:rsidR="00143CB6">
        <w:t>jail</w:t>
      </w:r>
      <w:r w:rsidR="001B238A">
        <w:t xml:space="preserve">.  He'll be supported by his partner.  He has roots in the area now, stemming from this job — actually, two jobs, sir.  </w:t>
      </w:r>
      <w:r w:rsidR="00053FC4">
        <w:t>Again, sir, I throw my hands — this is a difficult case.  He is returning to you, sir, basically committing offences immediately after his arrest and now asking for leniency.  I'm asking for leniency on his behalf.  Ten months may not seem lenient, sir.  In these circumstances, it probably is.</w:t>
      </w:r>
    </w:p>
    <w:p w14:paraId="4FFEAF77" w14:textId="77777777" w:rsidR="00053FC4" w:rsidRDefault="00053FC4" w:rsidP="00891F98">
      <w:pPr>
        <w:pStyle w:val="Colloquy"/>
      </w:pPr>
    </w:p>
    <w:p w14:paraId="789E4716" w14:textId="77777777" w:rsidR="001F0065" w:rsidRDefault="00053FC4" w:rsidP="00891F98">
      <w:pPr>
        <w:pStyle w:val="Colloquy"/>
      </w:pPr>
      <w:r>
        <w:t xml:space="preserve">Subject to my friend's submissions and your questions, sir, </w:t>
      </w:r>
      <w:r w:rsidR="00B95230">
        <w:t xml:space="preserve">those are my submissions.  </w:t>
      </w:r>
    </w:p>
    <w:p w14:paraId="6B1A158B" w14:textId="77777777" w:rsidR="00913F8E" w:rsidRDefault="001F0065" w:rsidP="00891F98">
      <w:pPr>
        <w:pStyle w:val="Colloquy"/>
      </w:pPr>
      <w:r>
        <w:t xml:space="preserve">THE COURT:  </w:t>
      </w:r>
      <w:r w:rsidR="004236FB">
        <w:t xml:space="preserve">I would point out, Mr. Fagan, that in his record when you were — and this is addressed as your first submission to the court.  He has a record for dangerous operation of a motor vehicle.  </w:t>
      </w:r>
      <w:r w:rsidR="00913F8E">
        <w:t>Flight from the police while being pursued.  Dangerous operation again.  Well, I'm just pointing that out to you with respect to your first submission.</w:t>
      </w:r>
    </w:p>
    <w:p w14:paraId="62B96DC1" w14:textId="77777777" w:rsidR="00913F8E" w:rsidRDefault="00913F8E" w:rsidP="00891F98">
      <w:pPr>
        <w:pStyle w:val="Colloquy"/>
      </w:pPr>
      <w:r>
        <w:t>MR. FAGAN:  Thank you, sir.  That is fair.</w:t>
      </w:r>
    </w:p>
    <w:p w14:paraId="7EB4737B" w14:textId="77777777" w:rsidR="0001427F" w:rsidRDefault="0001427F" w:rsidP="00891F98">
      <w:pPr>
        <w:pStyle w:val="Colloquy"/>
      </w:pPr>
      <w:r>
        <w:t>THE COURT:  Thank you.</w:t>
      </w:r>
    </w:p>
    <w:p w14:paraId="6BBF24E0" w14:textId="77777777" w:rsidR="00423FA4" w:rsidRDefault="00111369" w:rsidP="00891F98">
      <w:pPr>
        <w:pStyle w:val="Colloquy"/>
      </w:pPr>
      <w:r>
        <w:t xml:space="preserve">MR. CARLTON:  </w:t>
      </w:r>
      <w:r w:rsidR="002A01E0">
        <w:t>Your Honour, you've anticipated my rejoinder, if you will, to my friend's submissions, 1998</w:t>
      </w:r>
      <w:r w:rsidR="00A51078">
        <w:t xml:space="preserve">, dangerous operation of a motor vehicle and also fail to remain at the scene of an accident.  And perhaps important to look at the sentence there.  Four months jail on the dangerous, twenty-two days of pre-trial custody and two months consecutive on </w:t>
      </w:r>
      <w:r w:rsidR="00CF561F">
        <w:t xml:space="preserve">fail to remain at the scene of the accident.  </w:t>
      </w:r>
      <w:r w:rsidR="0001764C">
        <w:t xml:space="preserve">So not an insignificant sentence.  That's 15 years ago.  As recently as March </w:t>
      </w:r>
      <w:r w:rsidR="0001427F">
        <w:t xml:space="preserve">of </w:t>
      </w:r>
      <w:r w:rsidR="0001764C">
        <w:t xml:space="preserve">2010, it's in fact two separate counts of flight while pursued by a peace officer, or otherwise known as escape by flight and again, dangerous operation of a motor vehicle, 14 days of pre-trial custody and 30 days jail and a driving prohibition.  </w:t>
      </w:r>
      <w:r w:rsidR="00A13159">
        <w:t xml:space="preserve">So this is not some innocent who isn't good with paperwork or doesn't have money to go to the Service Ontario to take out a licence.  He's been found on two separate occasions to be a significant danger to the public when he's behind the wheel of a motor vehicle.  It's not an administrative suspension.  It's not a suspension under the </w:t>
      </w:r>
      <w:r w:rsidR="00A13159">
        <w:rPr>
          <w:i/>
        </w:rPr>
        <w:t>Highway Traffic Act</w:t>
      </w:r>
      <w:r w:rsidR="00A13159">
        <w:t xml:space="preserve">.  These all arise because of criminal convictions in a criminal court where a judge made an order that he not operate </w:t>
      </w:r>
      <w:r w:rsidR="00255573">
        <w:t xml:space="preserve">a motor vehicle and his response since then has been utter contempt.  December of 2010, that's within 9 months of that sentencing, 90 days intermittent.  He had about three months of pre-trial custody.  So close to a six-month sentence on that drive disqualified.  </w:t>
      </w:r>
      <w:r w:rsidR="006B110F">
        <w:t>That does not deter him.  July of 2011, probably a short time after his release, there's over four months credit for pre-trial custody and a further two months, so another — effectively a six-month sentence on drive disqualified.  That doesn't deter him.  He gets released likely towards the end of 2011.  Apr</w:t>
      </w:r>
      <w:r w:rsidR="006F6822">
        <w:t xml:space="preserve">il of 2012, 87 days of pre-trial custody.  Almost three months, five months jail.  So an eight-month sentence on a drive disqualified.  </w:t>
      </w:r>
      <w:r w:rsidR="006A6AA5">
        <w:t xml:space="preserve">That doesn't deter him.  He's back before Your Honour.  A global sentence of 12 months, 6 months on the drive disqualified.  He is released at the beginning of the summer.  Again, it is a very short order that he's back before </w:t>
      </w:r>
      <w:r w:rsidR="0070155A">
        <w:t>this court in custody on the very same offence.  There was a prohibition order of 10 years imposed by this court last November.  It couldn't have been more plain to him that these were taken seriously and again, he's out in the community, steals a licence plate, or is in possession of a</w:t>
      </w:r>
      <w:r w:rsidR="003A6CCD">
        <w:t xml:space="preserve"> stolen</w:t>
      </w:r>
      <w:r w:rsidR="00C920C8">
        <w:t xml:space="preserve"> licence plate a</w:t>
      </w:r>
      <w:r w:rsidR="006769EA">
        <w:t>nd using that to have something on his vehicle that</w:t>
      </w:r>
      <w:r w:rsidR="00216D93">
        <w:t xml:space="preserve">'s otherwise unfit to drive.  So he is a risk to the public.  He is showing absolutely no regard for court orders and the only protection of the public in terms of him operating a motor vehicle is to specifically deter him by longer sentences.  So far that's been singularly unsuccessful, given that Mr. Zimmerman has shown himself to be a person who's really not deterred, which is the other aim of sentencing </w:t>
      </w:r>
      <w:r w:rsidR="00423FA4">
        <w:t xml:space="preserve">that protection of the public sometimes simply means removing the person from the community and putting them in custody 'cause that is the only means to guarantee the protection of the public.  </w:t>
      </w:r>
    </w:p>
    <w:p w14:paraId="1EF6947F" w14:textId="77777777" w:rsidR="00423FA4" w:rsidRDefault="00423FA4" w:rsidP="00891F98">
      <w:pPr>
        <w:pStyle w:val="Colloquy"/>
      </w:pPr>
    </w:p>
    <w:p w14:paraId="74AB8DFF" w14:textId="77777777" w:rsidR="009D69C6" w:rsidRDefault="00423FA4" w:rsidP="00891F98">
      <w:pPr>
        <w:pStyle w:val="Colloquy"/>
      </w:pPr>
      <w:r>
        <w:t xml:space="preserve">It's certainly to his credit that he's gone out and got employment, and in fact at two different places.  He seems to have sought employment a long distance from where he's working </w:t>
      </w:r>
      <w:r>
        <w:rPr>
          <w:i/>
        </w:rPr>
        <w:t>[sic]</w:t>
      </w:r>
      <w:r>
        <w:t>.  My friend — I was just looking at the cheques and maybe there's some other explanation,</w:t>
      </w:r>
      <w:r w:rsidR="009D69C6">
        <w:t xml:space="preserve"> but he worked 4</w:t>
      </w:r>
      <w:r>
        <w:t xml:space="preserve"> hours prior to September 15th, as </w:t>
      </w:r>
      <w:r w:rsidR="009D69C6">
        <w:t xml:space="preserve">I read that cheque stub, 50 hours between September 15th and 29th.  So hard to reconcile that and maybe there's some other explanation with an August 24 trying to defraud Canadian Tire and when caught running from the scene.  </w:t>
      </w:r>
    </w:p>
    <w:p w14:paraId="747362E0" w14:textId="77777777" w:rsidR="009D69C6" w:rsidRDefault="009D69C6" w:rsidP="00891F98">
      <w:pPr>
        <w:pStyle w:val="Colloquy"/>
      </w:pPr>
    </w:p>
    <w:p w14:paraId="09A5134E" w14:textId="77777777" w:rsidR="00423FA4" w:rsidRDefault="009D69C6" w:rsidP="00891F98">
      <w:pPr>
        <w:pStyle w:val="Colloquy"/>
      </w:pPr>
      <w:r>
        <w:t xml:space="preserve">So it's not a very positive picture that Mr. Zimmerman presents to the court.  The Crown </w:t>
      </w:r>
      <w:r w:rsidR="001B6E8F">
        <w:t xml:space="preserve">is submitting that a global sentence of 18 months is appropriate, effectively as long a prohibition order as the court can see fit to impose.  My colleague looked at it and suggested a term of 20 years.  </w:t>
      </w:r>
      <w:r w:rsidR="00471795">
        <w:t xml:space="preserve">It's almost unfathomable to imagine that the Ministry of Transportation will ever issue him a driver's licence, but I do </w:t>
      </w:r>
      <w:r w:rsidR="00D758A2">
        <w:t>note</w:t>
      </w:r>
      <w:r w:rsidR="00471795">
        <w:t xml:space="preserve"> that on a subsequent offence it's really for any period of time the court considers appropriate</w:t>
      </w:r>
      <w:r w:rsidR="0006494F">
        <w:t xml:space="preserve"> under section</w:t>
      </w:r>
      <w:r w:rsidR="00471795">
        <w:t xml:space="preserve"> 259(1)(c).  It can't be for </w:t>
      </w:r>
      <w:r w:rsidR="00AA6B91">
        <w:t>less than three years plus any period to which the offender is</w:t>
      </w:r>
      <w:r w:rsidR="00B52676">
        <w:t xml:space="preserve"> sentenced to imprisonment.  So — and the drive disqualified, I have to add, perhaps in closing, is really just the most</w:t>
      </w:r>
      <w:r w:rsidR="0006494F">
        <w:t xml:space="preserve"> recent events with respect to </w:t>
      </w:r>
      <w:r w:rsidR="00B52676">
        <w:t xml:space="preserve">his licence, in that when he was merely suspended on 18 separate occasions he was stopped and, and found to be driving in violation of a driving suspension under the Act.  So that is the — that's the overall picture and that's why it is very hard — one always looks for positives, but it is very hard to have any optimism that this man is going to somehow after this sentence start to follow the terms of the court and the court has very few tools.  It is a difficult sentencing.  But one of the tools the court does have is custody.  And specifically deterring Mt. Zimmerman because that perhaps is the only </w:t>
      </w:r>
      <w:r w:rsidR="00B44FFF">
        <w:t xml:space="preserve">option left to the court.  </w:t>
      </w:r>
    </w:p>
    <w:p w14:paraId="1CE2486B" w14:textId="77777777" w:rsidR="00F80EF3" w:rsidRDefault="00F80EF3" w:rsidP="00891F98">
      <w:pPr>
        <w:pStyle w:val="Colloquy"/>
      </w:pPr>
      <w:r>
        <w:t xml:space="preserve">THE COURT:  </w:t>
      </w:r>
      <w:r w:rsidR="00F634E8">
        <w:t xml:space="preserve">Thank you.  Mr. Zimmerman, is there anything you wish to say to the court on your own behalf, sir?  </w:t>
      </w:r>
    </w:p>
    <w:p w14:paraId="3000E360" w14:textId="77777777" w:rsidR="0033137A" w:rsidRDefault="004D6435" w:rsidP="00891F98">
      <w:pPr>
        <w:pStyle w:val="Colloquy"/>
      </w:pPr>
      <w:r>
        <w:t xml:space="preserve">MARCEL ZIMMERMAN:  Yes, I don't know what to say, to be honest.  To be honest, it's — my record is ludacris.  It's — the only thing I ask is that every time I </w:t>
      </w:r>
      <w:r w:rsidR="003D429C">
        <w:t xml:space="preserve">seem to come out, I come out now with nothing. </w:t>
      </w:r>
      <w:r w:rsidR="00CD0FAC">
        <w:t xml:space="preserve"> </w:t>
      </w:r>
      <w:r w:rsidR="003D429C">
        <w:t>I don't have any parents to take care of me anymore.  I don't have anybody to rely on.  So I can't go to anybody</w:t>
      </w:r>
      <w:r w:rsidR="00CD0FAC">
        <w:t xml:space="preserve"> for help</w:t>
      </w:r>
      <w:r w:rsidR="003D429C">
        <w:t xml:space="preserve">.  I have gotten these two jobs and if I'm not </w:t>
      </w:r>
      <w:r w:rsidR="0068087C">
        <w:t xml:space="preserve">back to these jobs I'm going to lose these jobs.  And again, I come out to the same thing and what do I do?  I've gone to Ontario Works.  Ontario Works has turned me away because of this big inheritance that I supposedly have, yet, I don't have it.  </w:t>
      </w:r>
      <w:r w:rsidR="0033137A">
        <w:t>The food bank has turned me away because I don't have any ID.  I have tried to take every option there is.  I'm not excusing what I do.  I understand what I've done is wrong.  I, I do.  I really — I understand that.  And I don't know — my life basically is in your hands.  But locking me up and letting me back out to nothing, what do I do at that point in time?  I</w:t>
      </w:r>
      <w:r w:rsidR="00CD0FAC">
        <w:t xml:space="preserve"> don't know what to do.  I can</w:t>
      </w:r>
      <w:r w:rsidR="0033137A">
        <w:t xml:space="preserve"> go to jail....</w:t>
      </w:r>
    </w:p>
    <w:p w14:paraId="2D1F9DB0" w14:textId="77777777" w:rsidR="0033137A" w:rsidRDefault="0033137A" w:rsidP="00891F98">
      <w:pPr>
        <w:pStyle w:val="Colloquy"/>
      </w:pPr>
      <w:r>
        <w:t>THE COURT:  How old are you, sir?</w:t>
      </w:r>
    </w:p>
    <w:p w14:paraId="30F12B2D" w14:textId="77777777" w:rsidR="0033137A" w:rsidRDefault="00F802E1" w:rsidP="00891F98">
      <w:pPr>
        <w:pStyle w:val="Colloquy"/>
      </w:pPr>
      <w:r>
        <w:t>MARCEL ZIMMERMAN:  Almost 40.  Thirty-nine.</w:t>
      </w:r>
    </w:p>
    <w:p w14:paraId="2F1226B4" w14:textId="77777777" w:rsidR="00F802E1" w:rsidRDefault="00F802E1" w:rsidP="00891F98">
      <w:pPr>
        <w:pStyle w:val="Colloquy"/>
      </w:pPr>
      <w:r>
        <w:t>THE COURT:  Sorry?</w:t>
      </w:r>
    </w:p>
    <w:p w14:paraId="66639A8F" w14:textId="77777777" w:rsidR="00F802E1" w:rsidRDefault="00F802E1" w:rsidP="00891F98">
      <w:pPr>
        <w:pStyle w:val="Colloquy"/>
      </w:pPr>
      <w:r>
        <w:t xml:space="preserve">MARCEL ZIMMERMAN:  Thirty-nine.  You know, there, there was — you know, I should have my, my stuff together.  I should — you know, </w:t>
      </w:r>
      <w:r w:rsidR="00CD0FAC">
        <w:t>L</w:t>
      </w:r>
      <w:r w:rsidR="002A3BF5">
        <w:t>e</w:t>
      </w:r>
      <w:r w:rsidR="00CD0FAC">
        <w:t>nya(ph)</w:t>
      </w:r>
      <w:r>
        <w:t xml:space="preserve"> has been very kind.  She's been very supportive of me, but again too, she's fed up.</w:t>
      </w:r>
      <w:r w:rsidR="00430E3D">
        <w:t xml:space="preserve">  How much can people take?  How much can the courts take?  I don't expect you to take, you know, me coming to you all the time and asking for forgiveness.  I'm not asking for forgiveness.  I'm asking for one chance.  You know if I screw this up I'll be back in front of you.  And at that point in time I ask you to throw the book at me.  I can't afford to lose these jobs because I can't get another job as easy as I got these two.  When they ask for criminal recor</w:t>
      </w:r>
      <w:r w:rsidR="001B00AE">
        <w:t>ds, you know as well as I do — t</w:t>
      </w:r>
      <w:r w:rsidR="00430E3D">
        <w:t xml:space="preserve">his is Muskoka, sir.  They ask for criminal record checks for everything.  </w:t>
      </w:r>
      <w:r w:rsidR="00060421">
        <w:t>I was lucky enough that Dan</w:t>
      </w:r>
      <w:r w:rsidR="00842BDA">
        <w:t>(ph)</w:t>
      </w:r>
      <w:r w:rsidR="00060421">
        <w:t xml:space="preserve"> West</w:t>
      </w:r>
      <w:r w:rsidR="00842BDA">
        <w:t>(ph)</w:t>
      </w:r>
      <w:r w:rsidR="00060421">
        <w:t xml:space="preserve"> hired me.  I was lucky enough that Janna(ph) hired me.  She gave me those jobs.  She gave me the options.  If I'm not back there for the first week of May, I don't have a job anymore.  And then I come to nothing.  If I screw this up, I ask you to throw the book at me.  Put me </w:t>
      </w:r>
      <w:r w:rsidR="006211A6">
        <w:t xml:space="preserve">in jail till May.  If I screw it up, toss it.  I won't complain again, but I cannot come out to nothing anymore.  I know what it's like to go hungry.  </w:t>
      </w:r>
      <w:r w:rsidR="00EB5CD7">
        <w:t>I can't do it anymore.</w:t>
      </w:r>
    </w:p>
    <w:p w14:paraId="162D519E" w14:textId="77777777" w:rsidR="00EB5CD7" w:rsidRDefault="00EB5CD7" w:rsidP="00891F98">
      <w:pPr>
        <w:pStyle w:val="Colloquy"/>
      </w:pPr>
      <w:r>
        <w:t>THE COURT:  Did, did you not say similar things to me in November...</w:t>
      </w:r>
    </w:p>
    <w:p w14:paraId="63A0E2ED" w14:textId="77777777" w:rsidR="00EB5CD7" w:rsidRDefault="00EB5CD7" w:rsidP="00891F98">
      <w:pPr>
        <w:pStyle w:val="Colloquy"/>
      </w:pPr>
      <w:r>
        <w:t>marcel Zimmerman:  Yeah.</w:t>
      </w:r>
    </w:p>
    <w:p w14:paraId="2E2E97B5" w14:textId="77777777" w:rsidR="00EB5CD7" w:rsidRDefault="00EB5CD7" w:rsidP="00891F98">
      <w:pPr>
        <w:pStyle w:val="Colloquy"/>
      </w:pPr>
      <w:r>
        <w:t>THE COURT:  ...of last year?  Same sort of thing.</w:t>
      </w:r>
    </w:p>
    <w:p w14:paraId="4C7ECD06" w14:textId="77777777" w:rsidR="00EB5CD7" w:rsidRDefault="00EB5CD7" w:rsidP="00891F98">
      <w:pPr>
        <w:pStyle w:val="Colloquy"/>
      </w:pPr>
      <w:r>
        <w:t>MARCEL ZIMMERMAN:  I did.</w:t>
      </w:r>
    </w:p>
    <w:p w14:paraId="378C49F4" w14:textId="77777777" w:rsidR="00EB5CD7" w:rsidRDefault="00EB5CD7" w:rsidP="00891F98">
      <w:pPr>
        <w:pStyle w:val="Colloquy"/>
      </w:pPr>
      <w:r>
        <w:t xml:space="preserve">THE COURT:  "Throw the book at me."  </w:t>
      </w:r>
      <w:r w:rsidR="00222902">
        <w:t xml:space="preserve">'Cause </w:t>
      </w:r>
      <w:r>
        <w:t xml:space="preserve">I don't hear that too often, so I recall </w:t>
      </w:r>
      <w:r w:rsidR="004E5008">
        <w:t>it being said.</w:t>
      </w:r>
    </w:p>
    <w:p w14:paraId="1BFDE943" w14:textId="77777777" w:rsidR="004E5008" w:rsidRDefault="004E5008" w:rsidP="00891F98">
      <w:pPr>
        <w:pStyle w:val="Colloquy"/>
      </w:pPr>
      <w:r>
        <w:t>MARCEL ZIMMERMAN:  I'm asking you to do that.</w:t>
      </w:r>
    </w:p>
    <w:p w14:paraId="76EA7E16" w14:textId="77777777" w:rsidR="004E5008" w:rsidRDefault="004E5008" w:rsidP="00891F98">
      <w:pPr>
        <w:pStyle w:val="Colloquy"/>
      </w:pPr>
      <w:r>
        <w:t>THE COURT:  But that's what you asked me in November.</w:t>
      </w:r>
    </w:p>
    <w:p w14:paraId="1CF40E87" w14:textId="77777777" w:rsidR="004E5008" w:rsidRDefault="004E5008" w:rsidP="00891F98">
      <w:pPr>
        <w:pStyle w:val="Colloquy"/>
      </w:pPr>
      <w:r>
        <w:t>MARCEL ZIMMERMAN: I know.</w:t>
      </w:r>
    </w:p>
    <w:p w14:paraId="59DE0052" w14:textId="77777777" w:rsidR="004E5008" w:rsidRPr="00423FA4" w:rsidRDefault="004E5008" w:rsidP="00891F98">
      <w:pPr>
        <w:pStyle w:val="Colloquy"/>
      </w:pPr>
      <w:r>
        <w:t>THE COURT:  Give you a chance and if you screw up, throw the book at you.</w:t>
      </w:r>
    </w:p>
    <w:p w14:paraId="34BF3B3B" w14:textId="77777777" w:rsidR="009A5EB7" w:rsidRDefault="004E5008" w:rsidP="00891F98">
      <w:pPr>
        <w:pStyle w:val="Colloquy"/>
      </w:pPr>
      <w:r>
        <w:t>MARCEL ZIMMERMAN:  Ultimately, what happens is whatever you do you do.  I can't change that.  If I'm not at work for May, I'm done.  I don't want this to be a cycle.  There was a, there was a bit of a change here, not much, but there was a bit of</w:t>
      </w:r>
      <w:r w:rsidR="008A23C3">
        <w:t xml:space="preserve"> a change.  There was two jobs here that I was going to.  I was literally, you know, going to these two jobs, working at the marina during the day, Bala Thursday, Friday, Saturday night.  I was doing this.  This was a, this was a big change for me.  I'm willing to keep doing this.  I don't want to stop this.  </w:t>
      </w:r>
    </w:p>
    <w:p w14:paraId="2750206D" w14:textId="77777777" w:rsidR="00984925" w:rsidRDefault="00984925" w:rsidP="00891F98">
      <w:pPr>
        <w:pStyle w:val="Colloquy"/>
        <w:sectPr w:rsidR="00984925" w:rsidSect="00A21B92">
          <w:headerReference w:type="default" r:id="rId23"/>
          <w:pgSz w:w="12240" w:h="15840"/>
          <w:pgMar w:top="1588" w:right="1418" w:bottom="902" w:left="1418" w:header="539" w:footer="505" w:gutter="0"/>
          <w:pgNumType w:start="9"/>
          <w:cols w:space="708"/>
          <w:docGrid w:linePitch="360"/>
        </w:sectPr>
      </w:pPr>
    </w:p>
    <w:p w14:paraId="47F8AED8" w14:textId="77777777" w:rsidR="009A5EB7" w:rsidRDefault="009A5EB7" w:rsidP="00891F98">
      <w:pPr>
        <w:pStyle w:val="Colloquy"/>
      </w:pPr>
      <w:r>
        <w:t>THE COURT:  All right, sir, thank you.</w:t>
      </w:r>
    </w:p>
    <w:p w14:paraId="2A58659E" w14:textId="77777777" w:rsidR="005128AA" w:rsidRDefault="00F96319" w:rsidP="00891F98">
      <w:pPr>
        <w:pStyle w:val="Colloquy"/>
      </w:pPr>
      <w:r>
        <w:t xml:space="preserve">  </w:t>
      </w:r>
    </w:p>
    <w:p w14:paraId="1C3F2D60" w14:textId="77777777" w:rsidR="00CD247F" w:rsidRDefault="00CD247F" w:rsidP="00CD247F">
      <w:pPr>
        <w:pStyle w:val="HeadingStyle"/>
        <w:jc w:val="center"/>
      </w:pPr>
      <w:r>
        <w:t>R E A S O N S  F O R  S E N T E N C E</w:t>
      </w:r>
    </w:p>
    <w:p w14:paraId="3EBC8096" w14:textId="77777777" w:rsidR="00CD247F" w:rsidRDefault="00CD247F" w:rsidP="00CD247F">
      <w:pPr>
        <w:pStyle w:val="HeadingStyle"/>
      </w:pPr>
    </w:p>
    <w:p w14:paraId="609DC39F" w14:textId="77777777" w:rsidR="00CD247F" w:rsidRDefault="00CD247F" w:rsidP="00CD247F">
      <w:pPr>
        <w:pStyle w:val="HeadingStyle"/>
      </w:pPr>
      <w:r w:rsidRPr="00CD247F">
        <w:rPr>
          <w:u w:val="single"/>
        </w:rPr>
        <w:t>EVANS, J</w:t>
      </w:r>
      <w:r>
        <w:t>.  (Orally):</w:t>
      </w:r>
    </w:p>
    <w:p w14:paraId="1F668F65" w14:textId="77777777" w:rsidR="007E3902" w:rsidRPr="003950BA" w:rsidRDefault="00274F6B" w:rsidP="008B58DF">
      <w:pPr>
        <w:pStyle w:val="Colloquy"/>
      </w:pPr>
      <w:r w:rsidRPr="003950BA">
        <w:t>Sir, you are 39 years of age, long past the point where you need somebody to look after you.  I looked at your record, which you acknowledge is horrendous.  I note that you have seven prior probation orders.  E</w:t>
      </w:r>
      <w:r w:rsidR="001335CE" w:rsidRPr="003950BA">
        <w:t>very time you receive probation,</w:t>
      </w:r>
      <w:r w:rsidRPr="003950BA">
        <w:t xml:space="preserve"> the court was trying to get you some help.  Four of those probation orders were for a term of three years.  It strikes me that you were not taking advantage of those orders to help yourself.  The court can only do so much, but you have to be committed to your rehabilitation.  You have spent significant periods of your life in jail.  </w:t>
      </w:r>
      <w:r w:rsidR="00544BA5" w:rsidRPr="003950BA">
        <w:t xml:space="preserve">That should have been a deterrent to you.  It clearly has not been.  So while I do not </w:t>
      </w:r>
      <w:r w:rsidR="00661054" w:rsidRPr="003950BA">
        <w:t>feel that you are at all beyond rehabilitation, you are a young — relatively young man, but getting older every day.  Clearly deterrence has to be the paramount consideration in this sentencing.</w:t>
      </w:r>
    </w:p>
    <w:p w14:paraId="3C97C6FF" w14:textId="77777777" w:rsidR="008364A6" w:rsidRPr="003950BA" w:rsidRDefault="008364A6" w:rsidP="008B58DF">
      <w:pPr>
        <w:pStyle w:val="Colloquy"/>
      </w:pPr>
    </w:p>
    <w:p w14:paraId="25B9EC0C" w14:textId="77777777" w:rsidR="008364A6" w:rsidRPr="003950BA" w:rsidRDefault="008364A6" w:rsidP="008B58DF">
      <w:pPr>
        <w:pStyle w:val="Colloquy"/>
      </w:pPr>
      <w:r w:rsidRPr="003950BA">
        <w:t>So with respect to the drive disqualified, there will be sentence of nine months in custody.  You will be prohibited from operating a motor vehicle for a period of 20 years.  The court did consider a lifetime prohibition, but the Ministry will probably look after that anyway.</w:t>
      </w:r>
    </w:p>
    <w:p w14:paraId="68A13FCE" w14:textId="77777777" w:rsidR="008364A6" w:rsidRPr="003950BA" w:rsidRDefault="008364A6" w:rsidP="008B58DF">
      <w:pPr>
        <w:pStyle w:val="Colloquy"/>
      </w:pPr>
    </w:p>
    <w:p w14:paraId="0D19AB90" w14:textId="77777777" w:rsidR="008364A6" w:rsidRPr="003950BA" w:rsidRDefault="008364A6" w:rsidP="008B58DF">
      <w:pPr>
        <w:pStyle w:val="Colloquy"/>
      </w:pPr>
      <w:r w:rsidRPr="003950BA">
        <w:t>On the fraud charge, six months consecutive.</w:t>
      </w:r>
    </w:p>
    <w:p w14:paraId="2CD7721B" w14:textId="77777777" w:rsidR="008364A6" w:rsidRPr="003950BA" w:rsidRDefault="008364A6" w:rsidP="008B58DF">
      <w:pPr>
        <w:pStyle w:val="Colloquy"/>
      </w:pPr>
    </w:p>
    <w:p w14:paraId="60413186" w14:textId="77777777" w:rsidR="008364A6" w:rsidRPr="003950BA" w:rsidRDefault="008364A6" w:rsidP="008B58DF">
      <w:pPr>
        <w:pStyle w:val="Colloquy"/>
      </w:pPr>
      <w:r w:rsidRPr="003950BA">
        <w:t xml:space="preserve">On the impersonation charge, six months.  That will be concurrent.  </w:t>
      </w:r>
    </w:p>
    <w:p w14:paraId="4015D8F7" w14:textId="77777777" w:rsidR="008364A6" w:rsidRPr="003950BA" w:rsidRDefault="008364A6" w:rsidP="008B58DF">
      <w:pPr>
        <w:pStyle w:val="Colloquy"/>
      </w:pPr>
    </w:p>
    <w:p w14:paraId="21315C2A" w14:textId="77777777" w:rsidR="008364A6" w:rsidRPr="003950BA" w:rsidRDefault="008364A6" w:rsidP="008B58DF">
      <w:pPr>
        <w:pStyle w:val="Colloquy"/>
      </w:pPr>
      <w:r w:rsidRPr="003950BA">
        <w:t xml:space="preserve">And on the possession </w:t>
      </w:r>
      <w:r w:rsidR="004A1B01" w:rsidRPr="003950BA">
        <w:t xml:space="preserve">of the stolen property, a sentence of three months.  That will be consecutive.  </w:t>
      </w:r>
    </w:p>
    <w:p w14:paraId="7DA98854" w14:textId="77777777" w:rsidR="004A1B01" w:rsidRPr="003950BA" w:rsidRDefault="004A1B01" w:rsidP="008B58DF">
      <w:pPr>
        <w:pStyle w:val="Colloquy"/>
      </w:pPr>
    </w:p>
    <w:p w14:paraId="6BDFECE2" w14:textId="77777777" w:rsidR="004A1B01" w:rsidRDefault="004A1B01" w:rsidP="008B58DF">
      <w:pPr>
        <w:pStyle w:val="Colloquy"/>
      </w:pPr>
      <w:r w:rsidRPr="003950BA">
        <w:t>So it is a total of 18 months in custody.</w:t>
      </w:r>
    </w:p>
    <w:p w14:paraId="088F8960" w14:textId="77777777" w:rsidR="006A3876" w:rsidRDefault="006A3876" w:rsidP="008B58DF">
      <w:pPr>
        <w:pStyle w:val="Colloquy"/>
      </w:pPr>
    </w:p>
    <w:p w14:paraId="0595D150" w14:textId="77777777" w:rsidR="006A3876" w:rsidRDefault="006A3876" w:rsidP="008B58DF">
      <w:pPr>
        <w:pStyle w:val="Colloquy"/>
      </w:pPr>
      <w:r>
        <w:t>All right, sir.  Thank you.</w:t>
      </w:r>
    </w:p>
    <w:p w14:paraId="5F8BAEB2" w14:textId="77777777" w:rsidR="00245C93" w:rsidRDefault="006D2568" w:rsidP="008B58DF">
      <w:pPr>
        <w:pStyle w:val="Colloquy"/>
      </w:pPr>
      <w:r>
        <w:t>...WHEREUPON THESE PROCEEDINGS WERE CONCLUDED</w:t>
      </w:r>
    </w:p>
    <w:p w14:paraId="0CB9CB31" w14:textId="77777777" w:rsidR="004A1B01" w:rsidRDefault="004A1B01" w:rsidP="008B58DF">
      <w:pPr>
        <w:pStyle w:val="Colloquy"/>
      </w:pPr>
    </w:p>
    <w:p w14:paraId="4EB4D930" w14:textId="77777777" w:rsidR="007E3902" w:rsidRPr="008B58DF" w:rsidRDefault="007E3902" w:rsidP="008B58DF">
      <w:pPr>
        <w:pStyle w:val="Colloquy"/>
      </w:pPr>
    </w:p>
    <w:p w14:paraId="0AFCDDBC" w14:textId="77777777" w:rsidR="001150DC" w:rsidRDefault="001150DC" w:rsidP="00CA6C5A">
      <w:pPr>
        <w:pStyle w:val="Colloquy"/>
      </w:pPr>
    </w:p>
    <w:p w14:paraId="21D319DD" w14:textId="77777777" w:rsidR="00CA6C5A" w:rsidRDefault="00CA6C5A" w:rsidP="00CA6C5A">
      <w:pPr>
        <w:pStyle w:val="Colloquy"/>
      </w:pPr>
    </w:p>
    <w:p w14:paraId="3A93FF57" w14:textId="77777777" w:rsidR="00CA6C5A" w:rsidRPr="009C7390" w:rsidRDefault="00CA6C5A" w:rsidP="00CA6C5A">
      <w:pPr>
        <w:pStyle w:val="Colloquy"/>
      </w:pPr>
    </w:p>
    <w:p w14:paraId="5AB76E17" w14:textId="77777777" w:rsidR="009F2609" w:rsidRPr="009C7390" w:rsidRDefault="009F2609" w:rsidP="006A773C">
      <w:pPr>
        <w:pStyle w:val="Colloquy"/>
      </w:pPr>
    </w:p>
    <w:p w14:paraId="4A075F1E" w14:textId="77777777" w:rsidR="009F2609" w:rsidRDefault="009F2609" w:rsidP="006A773C">
      <w:pPr>
        <w:pStyle w:val="Colloquy"/>
      </w:pPr>
    </w:p>
    <w:p w14:paraId="17D8D7EB" w14:textId="77777777" w:rsidR="0028608B" w:rsidRPr="009C7390" w:rsidRDefault="0028608B" w:rsidP="006A773C">
      <w:pPr>
        <w:pStyle w:val="Colloquy"/>
        <w:sectPr w:rsidR="0028608B" w:rsidRPr="009C7390" w:rsidSect="00A21B92">
          <w:headerReference w:type="default" r:id="rId24"/>
          <w:pgSz w:w="12240" w:h="15840"/>
          <w:pgMar w:top="1588" w:right="1418" w:bottom="902" w:left="1418" w:header="539" w:footer="505" w:gutter="0"/>
          <w:pgNumType w:start="20"/>
          <w:cols w:space="708"/>
          <w:docGrid w:linePitch="360"/>
        </w:sectPr>
      </w:pPr>
    </w:p>
    <w:tbl>
      <w:tblPr>
        <w:tblW w:w="10064" w:type="dxa"/>
        <w:tblInd w:w="142" w:type="dxa"/>
        <w:tblLayout w:type="fixed"/>
        <w:tblCellMar>
          <w:left w:w="58" w:type="dxa"/>
          <w:right w:w="58" w:type="dxa"/>
        </w:tblCellMar>
        <w:tblLook w:val="06A0" w:firstRow="1" w:lastRow="0" w:firstColumn="1" w:lastColumn="0" w:noHBand="1" w:noVBand="1"/>
      </w:tblPr>
      <w:tblGrid>
        <w:gridCol w:w="10064"/>
      </w:tblGrid>
      <w:tr w:rsidR="006921F2" w:rsidRPr="00642666" w14:paraId="544F84D8" w14:textId="77777777" w:rsidTr="00245C93">
        <w:tc>
          <w:tcPr>
            <w:tcW w:w="10064" w:type="dxa"/>
            <w:hideMark/>
          </w:tcPr>
          <w:p w14:paraId="74E019ED" w14:textId="77777777" w:rsidR="006921F2" w:rsidRPr="00640D7F" w:rsidRDefault="006921F2" w:rsidP="00245C93">
            <w:pPr>
              <w:keepNext/>
              <w:spacing w:after="120"/>
              <w:jc w:val="center"/>
              <w:outlineLvl w:val="0"/>
              <w:rPr>
                <w:rFonts w:cs="Courier New"/>
                <w:b/>
                <w:bCs/>
                <w:kern w:val="32"/>
              </w:rPr>
            </w:pPr>
            <w:r w:rsidRPr="00640D7F">
              <w:rPr>
                <w:rFonts w:cs="Courier New"/>
                <w:b/>
                <w:bCs/>
                <w:kern w:val="32"/>
              </w:rPr>
              <w:t>FORM 3</w:t>
            </w:r>
          </w:p>
        </w:tc>
      </w:tr>
      <w:tr w:rsidR="006921F2" w:rsidRPr="00642666" w14:paraId="14E396ED" w14:textId="77777777" w:rsidTr="00245C93">
        <w:tc>
          <w:tcPr>
            <w:tcW w:w="10064" w:type="dxa"/>
            <w:hideMark/>
          </w:tcPr>
          <w:p w14:paraId="09A8341B" w14:textId="77777777" w:rsidR="006921F2" w:rsidRPr="00640D7F" w:rsidRDefault="006921F2" w:rsidP="00245C93">
            <w:pPr>
              <w:keepNext/>
              <w:spacing w:after="120"/>
              <w:jc w:val="center"/>
              <w:outlineLvl w:val="0"/>
              <w:rPr>
                <w:rFonts w:cs="Courier New"/>
                <w:b/>
                <w:bCs/>
                <w:kern w:val="32"/>
              </w:rPr>
            </w:pPr>
            <w:r w:rsidRPr="00640D7F">
              <w:rPr>
                <w:rFonts w:cs="Courier New"/>
                <w:b/>
                <w:bCs/>
                <w:kern w:val="32"/>
              </w:rPr>
              <w:t>ELECTRONIC CERTIFICATE OF TRANSCRIPT (SUBSECTION 5 (2))</w:t>
            </w:r>
          </w:p>
        </w:tc>
      </w:tr>
      <w:tr w:rsidR="006921F2" w:rsidRPr="00642666" w14:paraId="7931663A" w14:textId="77777777" w:rsidTr="00245C93">
        <w:tc>
          <w:tcPr>
            <w:tcW w:w="10064" w:type="dxa"/>
            <w:hideMark/>
          </w:tcPr>
          <w:p w14:paraId="7A21AE87" w14:textId="77777777" w:rsidR="006921F2" w:rsidRPr="00640D7F" w:rsidRDefault="006921F2" w:rsidP="00245C93">
            <w:pPr>
              <w:keepNext/>
              <w:spacing w:after="60"/>
              <w:jc w:val="center"/>
              <w:outlineLvl w:val="1"/>
              <w:rPr>
                <w:rFonts w:cs="Courier New"/>
                <w:b/>
                <w:bCs/>
                <w:i/>
                <w:iCs/>
                <w:lang w:val="x-none"/>
              </w:rPr>
            </w:pPr>
            <w:r w:rsidRPr="00640D7F">
              <w:rPr>
                <w:rFonts w:cs="Courier New"/>
                <w:b/>
                <w:bCs/>
                <w:i/>
                <w:lang w:val="x-none"/>
              </w:rPr>
              <w:t>Evidence Act</w:t>
            </w:r>
          </w:p>
        </w:tc>
      </w:tr>
    </w:tbl>
    <w:p w14:paraId="772BC291" w14:textId="77777777" w:rsidR="006921F2" w:rsidRDefault="006921F2" w:rsidP="006921F2">
      <w:pPr>
        <w:pStyle w:val="Colloquy"/>
      </w:pPr>
    </w:p>
    <w:p w14:paraId="64D42C7C" w14:textId="77777777" w:rsidR="006921F2" w:rsidRPr="00C82B81" w:rsidRDefault="006921F2" w:rsidP="006921F2">
      <w:pPr>
        <w:pStyle w:val="HeadingStyle"/>
        <w:rPr>
          <w:rFonts w:eastAsia="Calibri"/>
        </w:rPr>
      </w:pPr>
      <w:r w:rsidRPr="00C82B81">
        <w:rPr>
          <w:rFonts w:eastAsia="Calibri"/>
        </w:rPr>
        <w:t xml:space="preserve">I, </w:t>
      </w:r>
      <w:r>
        <w:rPr>
          <w:rFonts w:eastAsia="Calibri"/>
        </w:rPr>
        <w:t>Jennifer O'Hare</w:t>
      </w:r>
      <w:r w:rsidRPr="00C82B81">
        <w:rPr>
          <w:rFonts w:eastAsia="Calibri"/>
        </w:rPr>
        <w:t>, certify that this document</w:t>
      </w:r>
      <w:r>
        <w:rPr>
          <w:rFonts w:eastAsia="Calibri"/>
        </w:rPr>
        <w:t xml:space="preserve"> </w:t>
      </w:r>
      <w:r w:rsidRPr="00C82B81">
        <w:rPr>
          <w:rFonts w:eastAsia="Calibri"/>
        </w:rPr>
        <w:t xml:space="preserve">is a true and accurate transcript of the recording of </w:t>
      </w:r>
      <w:r w:rsidR="00694FA3">
        <w:rPr>
          <w:rFonts w:eastAsia="Calibri"/>
          <w:i/>
        </w:rPr>
        <w:t>Marcel Zimmerman</w:t>
      </w:r>
      <w:r>
        <w:rPr>
          <w:rFonts w:eastAsia="Calibri"/>
          <w:i/>
        </w:rPr>
        <w:t xml:space="preserve"> </w:t>
      </w:r>
      <w:r w:rsidRPr="00C82B81">
        <w:rPr>
          <w:rFonts w:eastAsia="Calibri"/>
        </w:rPr>
        <w:t xml:space="preserve">in the </w:t>
      </w:r>
      <w:r>
        <w:rPr>
          <w:rFonts w:eastAsia="Calibri"/>
        </w:rPr>
        <w:t xml:space="preserve">Ontario </w:t>
      </w:r>
      <w:r w:rsidRPr="00C82B81">
        <w:rPr>
          <w:rFonts w:eastAsia="Calibri"/>
        </w:rPr>
        <w:t xml:space="preserve">Court of Justice held at </w:t>
      </w:r>
      <w:r w:rsidR="0055462F" w:rsidRPr="0055462F">
        <w:rPr>
          <w:rFonts w:eastAsia="Calibri"/>
        </w:rPr>
        <w:t>6 Chaffey Street, Huntsville, Ontario</w:t>
      </w:r>
      <w:r w:rsidR="0055462F">
        <w:rPr>
          <w:rFonts w:eastAsia="Calibri"/>
        </w:rPr>
        <w:t xml:space="preserve">, </w:t>
      </w:r>
      <w:r w:rsidRPr="00C82B81">
        <w:rPr>
          <w:rFonts w:eastAsia="Calibri"/>
        </w:rPr>
        <w:t>taken from Recording No.</w:t>
      </w:r>
      <w:r w:rsidRPr="00D4489B">
        <w:t xml:space="preserve"> </w:t>
      </w:r>
      <w:r w:rsidR="00694FA3" w:rsidRPr="00694FA3">
        <w:rPr>
          <w:rFonts w:eastAsia="Calibri"/>
        </w:rPr>
        <w:t>2412_01_20131009_085818</w:t>
      </w:r>
      <w:r>
        <w:rPr>
          <w:rFonts w:eastAsia="Calibri"/>
        </w:rPr>
        <w:t xml:space="preserve">, </w:t>
      </w:r>
      <w:r w:rsidRPr="00C82B81">
        <w:rPr>
          <w:rFonts w:eastAsia="Calibri"/>
        </w:rPr>
        <w:t>which has been certified in Form 1.</w:t>
      </w:r>
    </w:p>
    <w:p w14:paraId="3ABB7BF8" w14:textId="77777777" w:rsidR="006921F2" w:rsidRPr="009C7390" w:rsidRDefault="00A21B92" w:rsidP="006921F2">
      <w:pPr>
        <w:widowControl w:val="0"/>
        <w:spacing w:after="160" w:line="360" w:lineRule="auto"/>
        <w:ind w:left="181" w:right="565"/>
        <w:rPr>
          <w:rFonts w:eastAsia="Calibri" w:cs="Courier New"/>
        </w:rPr>
      </w:pPr>
      <w:r>
        <w:rPr>
          <w:noProof/>
        </w:rPr>
        <w:pict w14:anchorId="1EF1CC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0" type="#_x0000_t75" style="position:absolute;left:0;text-align:left;margin-left:167.6pt;margin-top:9.5pt;width:139.9pt;height:55.65pt;z-index:251657728;visibility:visible;mso-wrap-edited:f">
            <v:imagedata r:id="rId25" o:title=""/>
          </v:shape>
        </w:pict>
      </w:r>
    </w:p>
    <w:p w14:paraId="458FBAA6" w14:textId="77777777" w:rsidR="006921F2" w:rsidRPr="009C7390" w:rsidRDefault="00003754" w:rsidP="006921F2">
      <w:pPr>
        <w:widowControl w:val="0"/>
        <w:tabs>
          <w:tab w:val="left" w:pos="720"/>
          <w:tab w:val="left" w:pos="1440"/>
          <w:tab w:val="left" w:pos="2160"/>
          <w:tab w:val="left" w:pos="2880"/>
          <w:tab w:val="left" w:pos="3483"/>
        </w:tabs>
        <w:spacing w:after="160" w:line="360" w:lineRule="auto"/>
        <w:ind w:left="181" w:right="565"/>
        <w:rPr>
          <w:rFonts w:eastAsia="Calibri" w:cs="Courier New"/>
        </w:rPr>
      </w:pPr>
      <w:r>
        <w:rPr>
          <w:rFonts w:eastAsia="Calibri" w:cs="Courier New"/>
        </w:rPr>
        <w:t xml:space="preserve">February </w:t>
      </w:r>
      <w:r w:rsidR="003950BA">
        <w:rPr>
          <w:rFonts w:eastAsia="Calibri" w:cs="Courier New"/>
        </w:rPr>
        <w:t>26</w:t>
      </w:r>
      <w:r w:rsidR="0055462F">
        <w:rPr>
          <w:rFonts w:eastAsia="Calibri" w:cs="Courier New"/>
        </w:rPr>
        <w:t>, 2024</w:t>
      </w:r>
    </w:p>
    <w:p w14:paraId="35F85F2D" w14:textId="77777777" w:rsidR="006921F2" w:rsidRPr="009C7390" w:rsidRDefault="006921F2" w:rsidP="006921F2">
      <w:pPr>
        <w:widowControl w:val="0"/>
        <w:rPr>
          <w:rFonts w:eastAsia="Calibri" w:cs="Courier New"/>
          <w:b/>
        </w:rPr>
      </w:pPr>
      <w:r w:rsidRPr="009C7390">
        <w:rPr>
          <w:rFonts w:eastAsia="Calibri" w:cs="Courier New"/>
        </w:rPr>
        <w:t>_</w:t>
      </w:r>
      <w:r w:rsidRPr="009C7390">
        <w:rPr>
          <w:rFonts w:eastAsia="Calibri" w:cs="Courier New"/>
          <w:u w:val="single"/>
        </w:rPr>
        <w:t>_____________</w:t>
      </w:r>
      <w:r w:rsidRPr="009C7390">
        <w:rPr>
          <w:rFonts w:eastAsia="Calibri" w:cs="Courier New"/>
        </w:rPr>
        <w:t>_</w:t>
      </w:r>
      <w:r w:rsidRPr="009C7390">
        <w:rPr>
          <w:rFonts w:eastAsia="Calibri" w:cs="Courier New"/>
        </w:rPr>
        <w:tab/>
        <w:t xml:space="preserve">    _________________________________</w:t>
      </w:r>
    </w:p>
    <w:p w14:paraId="14681844" w14:textId="77777777" w:rsidR="006921F2" w:rsidRPr="009C7390" w:rsidRDefault="006921F2" w:rsidP="006921F2">
      <w:pPr>
        <w:widowControl w:val="0"/>
        <w:rPr>
          <w:rFonts w:eastAsia="Calibri" w:cs="Courier New"/>
          <w:b/>
        </w:rPr>
      </w:pPr>
      <w:r w:rsidRPr="009C7390">
        <w:rPr>
          <w:rFonts w:eastAsia="Calibri" w:cs="Courier New"/>
          <w:b/>
        </w:rPr>
        <w:t xml:space="preserve">     Date               Signature of Authorized Person</w:t>
      </w:r>
    </w:p>
    <w:p w14:paraId="7877B726" w14:textId="77777777" w:rsidR="006921F2" w:rsidRDefault="006921F2" w:rsidP="006921F2">
      <w:pPr>
        <w:widowControl w:val="0"/>
        <w:rPr>
          <w:rFonts w:eastAsia="Calibri" w:cs="Courier New"/>
          <w:b/>
        </w:rPr>
      </w:pPr>
      <w:r w:rsidRPr="009C7390">
        <w:rPr>
          <w:rFonts w:eastAsia="Calibri" w:cs="Courier New"/>
          <w:b/>
        </w:rPr>
        <w:tab/>
      </w:r>
      <w:r w:rsidRPr="009C7390">
        <w:rPr>
          <w:rFonts w:eastAsia="Calibri" w:cs="Courier New"/>
          <w:b/>
        </w:rPr>
        <w:tab/>
      </w:r>
      <w:r w:rsidRPr="009C7390">
        <w:rPr>
          <w:rFonts w:eastAsia="Calibri" w:cs="Courier New"/>
          <w:b/>
        </w:rPr>
        <w:tab/>
      </w:r>
      <w:r w:rsidRPr="009C7390">
        <w:rPr>
          <w:rFonts w:eastAsia="Calibri" w:cs="Courier New"/>
          <w:b/>
        </w:rPr>
        <w:tab/>
        <w:t xml:space="preserve">    </w:t>
      </w:r>
      <w:r>
        <w:rPr>
          <w:rFonts w:eastAsia="Calibri" w:cs="Courier New"/>
          <w:b/>
        </w:rPr>
        <w:t>Name: Jennifer (Sweeney) O'Hare</w:t>
      </w:r>
    </w:p>
    <w:p w14:paraId="23BA33D4" w14:textId="77777777" w:rsidR="006921F2" w:rsidRPr="009C7390" w:rsidRDefault="006921F2" w:rsidP="006921F2">
      <w:pPr>
        <w:widowControl w:val="0"/>
        <w:rPr>
          <w:rFonts w:eastAsia="Calibri" w:cs="Courier New"/>
          <w:b/>
        </w:rPr>
      </w:pPr>
      <w:r w:rsidRPr="009C7390">
        <w:rPr>
          <w:rFonts w:eastAsia="Calibri" w:cs="Courier New"/>
          <w:b/>
        </w:rPr>
        <w:t xml:space="preserve">    </w:t>
      </w:r>
      <w:r>
        <w:rPr>
          <w:rFonts w:eastAsia="Calibri" w:cs="Courier New"/>
          <w:b/>
        </w:rPr>
        <w:tab/>
      </w:r>
      <w:r>
        <w:rPr>
          <w:rFonts w:eastAsia="Calibri" w:cs="Courier New"/>
          <w:b/>
        </w:rPr>
        <w:tab/>
      </w:r>
      <w:r>
        <w:rPr>
          <w:rFonts w:eastAsia="Calibri" w:cs="Courier New"/>
          <w:b/>
        </w:rPr>
        <w:tab/>
      </w:r>
      <w:r>
        <w:rPr>
          <w:rFonts w:eastAsia="Calibri" w:cs="Courier New"/>
          <w:b/>
        </w:rPr>
        <w:tab/>
        <w:t xml:space="preserve">    </w:t>
      </w:r>
      <w:r w:rsidRPr="009C7390">
        <w:rPr>
          <w:rFonts w:eastAsia="Calibri" w:cs="Courier New"/>
          <w:b/>
        </w:rPr>
        <w:t xml:space="preserve">ACT ID: </w:t>
      </w:r>
      <w:r w:rsidRPr="00776235">
        <w:rPr>
          <w:rFonts w:cs="Courier New"/>
          <w:b/>
          <w:spacing w:val="6"/>
        </w:rPr>
        <w:t>1329924662</w:t>
      </w:r>
    </w:p>
    <w:p w14:paraId="39630BC8" w14:textId="77777777" w:rsidR="006921F2" w:rsidRPr="009C7390" w:rsidRDefault="006921F2" w:rsidP="006921F2">
      <w:pPr>
        <w:widowControl w:val="0"/>
        <w:rPr>
          <w:rFonts w:eastAsia="Calibri" w:cs="Courier New"/>
          <w:b/>
        </w:rPr>
      </w:pPr>
      <w:r>
        <w:rPr>
          <w:rFonts w:eastAsia="Calibri" w:cs="Courier New"/>
          <w:b/>
        </w:rPr>
        <w:tab/>
      </w:r>
      <w:r>
        <w:rPr>
          <w:rFonts w:eastAsia="Calibri" w:cs="Courier New"/>
          <w:b/>
        </w:rPr>
        <w:tab/>
      </w:r>
    </w:p>
    <w:p w14:paraId="27C7C13D" w14:textId="77777777" w:rsidR="006921F2" w:rsidRDefault="006921F2" w:rsidP="006921F2">
      <w:pPr>
        <w:pStyle w:val="Colloquy"/>
      </w:pPr>
    </w:p>
    <w:p w14:paraId="354D02E0" w14:textId="77777777" w:rsidR="006921F2" w:rsidRDefault="006921F2" w:rsidP="006921F2">
      <w:pPr>
        <w:pStyle w:val="Colloquy"/>
      </w:pPr>
    </w:p>
    <w:p w14:paraId="66740A50" w14:textId="77777777" w:rsidR="006921F2" w:rsidRPr="00247FF2" w:rsidRDefault="006921F2" w:rsidP="006921F2"/>
    <w:p w14:paraId="0CBC8F15" w14:textId="77777777" w:rsidR="006921F2" w:rsidRPr="00247FF2" w:rsidRDefault="006921F2" w:rsidP="006921F2"/>
    <w:p w14:paraId="38C9E14F" w14:textId="77777777" w:rsidR="006921F2" w:rsidRPr="00247FF2" w:rsidRDefault="006921F2" w:rsidP="006921F2">
      <w:r w:rsidRPr="00642666">
        <w:rPr>
          <w:rFonts w:ascii="Arial" w:eastAsia="Arial" w:hAnsi="Arial" w:cs="Arial"/>
          <w:i/>
          <w:iCs/>
          <w:color w:val="242424"/>
          <w:shd w:val="clear" w:color="auto" w:fill="FFFFFF"/>
          <w:lang w:val="en-US"/>
        </w:rPr>
        <w:t>A certificate in Form 3 is admissible in evidence and is proof, in the absence of evidence to the contrary, that the transcript is a transcript of the certified recording of evidence and proceedings in the proceeding that is identified in the certificate.</w:t>
      </w:r>
    </w:p>
    <w:p w14:paraId="33D574E2" w14:textId="77777777" w:rsidR="00F240B6" w:rsidRPr="009C7390" w:rsidRDefault="00F240B6" w:rsidP="00F240B6">
      <w:pPr>
        <w:pStyle w:val="HeadingStyle"/>
      </w:pPr>
    </w:p>
    <w:sectPr w:rsidR="00F240B6" w:rsidRPr="009C7390" w:rsidSect="00A21B92">
      <w:headerReference w:type="default" r:id="rId26"/>
      <w:pgSz w:w="12240" w:h="15840"/>
      <w:pgMar w:top="1588" w:right="1418" w:bottom="902" w:left="1418" w:header="539" w:footer="5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F2030" w14:textId="77777777" w:rsidR="0081759C" w:rsidRDefault="0081759C">
      <w:r>
        <w:separator/>
      </w:r>
    </w:p>
  </w:endnote>
  <w:endnote w:type="continuationSeparator" w:id="0">
    <w:p w14:paraId="4E51DF2F" w14:textId="77777777" w:rsidR="0081759C" w:rsidRDefault="00817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025B" w14:textId="77777777" w:rsidR="00955286" w:rsidRDefault="009552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620"/>
    </w:tblGrid>
    <w:tr w:rsidR="00245C93" w:rsidRPr="00C67E1B" w14:paraId="7CC23592" w14:textId="77777777" w:rsidTr="00796812">
      <w:trPr>
        <w:trHeight w:val="180"/>
      </w:trPr>
      <w:tc>
        <w:tcPr>
          <w:tcW w:w="9620" w:type="dxa"/>
        </w:tcPr>
        <w:p w14:paraId="714B9C90" w14:textId="77777777" w:rsidR="00245C93" w:rsidRPr="00231C39" w:rsidRDefault="00245C93" w:rsidP="00155C22">
          <w:pPr>
            <w:pStyle w:val="Footer"/>
            <w:tabs>
              <w:tab w:val="left" w:pos="1080"/>
              <w:tab w:val="left" w:pos="2220"/>
            </w:tabs>
            <w:spacing w:before="60" w:after="60"/>
            <w:rPr>
              <w:rFonts w:ascii="Courier New" w:hAnsi="Courier New" w:cs="Courier New"/>
              <w:lang w:val="en-US"/>
            </w:rPr>
          </w:pPr>
          <w:r w:rsidRPr="001C67A9">
            <w:rPr>
              <w:rFonts w:ascii="Arial" w:hAnsi="Arial" w:cs="Arial"/>
              <w:sz w:val="14"/>
              <w:lang w:val="en-US"/>
            </w:rPr>
            <w:t>AG 0087 (rev. 16-08)</w:t>
          </w:r>
          <w:r w:rsidRPr="00231C39">
            <w:rPr>
              <w:rFonts w:ascii="Courier New" w:hAnsi="Courier New" w:cs="Courier New"/>
              <w:lang w:val="en-US"/>
            </w:rPr>
            <w:tab/>
          </w:r>
          <w:r w:rsidRPr="00231C39">
            <w:rPr>
              <w:rFonts w:ascii="Courier New" w:hAnsi="Courier New" w:cs="Courier New"/>
              <w:lang w:val="en-US"/>
            </w:rPr>
            <w:tab/>
          </w:r>
        </w:p>
      </w:tc>
    </w:tr>
  </w:tbl>
  <w:p w14:paraId="418E2C95" w14:textId="77777777" w:rsidR="00245C93" w:rsidRPr="00C67E1B" w:rsidRDefault="00245C93">
    <w:pPr>
      <w:pStyle w:val="Footer"/>
      <w:rPr>
        <w:rFonts w:ascii="Arial" w:hAnsi="Arial" w:cs="Arial"/>
        <w:sz w:val="16"/>
        <w:szCs w:val="1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9E84" w14:textId="77777777" w:rsidR="00955286" w:rsidRDefault="009552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620"/>
    </w:tblGrid>
    <w:tr w:rsidR="00245C93" w:rsidRPr="00C67E1B" w14:paraId="4715D6ED" w14:textId="77777777" w:rsidTr="00796812">
      <w:trPr>
        <w:trHeight w:val="180"/>
      </w:trPr>
      <w:tc>
        <w:tcPr>
          <w:tcW w:w="9620" w:type="dxa"/>
        </w:tcPr>
        <w:p w14:paraId="2D7D9DA7" w14:textId="77777777" w:rsidR="00245C93" w:rsidRPr="00231C39" w:rsidRDefault="00245C93" w:rsidP="00155C22">
          <w:pPr>
            <w:pStyle w:val="Footer"/>
            <w:tabs>
              <w:tab w:val="left" w:pos="1080"/>
              <w:tab w:val="left" w:pos="2220"/>
            </w:tabs>
            <w:spacing w:before="60" w:after="60"/>
            <w:rPr>
              <w:rFonts w:ascii="Courier New" w:hAnsi="Courier New" w:cs="Courier New"/>
              <w:lang w:val="en-US"/>
            </w:rPr>
          </w:pPr>
          <w:r>
            <w:rPr>
              <w:rFonts w:ascii="Arial" w:hAnsi="Arial" w:cs="Arial"/>
              <w:sz w:val="14"/>
              <w:lang w:val="en-US"/>
            </w:rPr>
            <w:t>AG 0087 (rev. 07-01)</w:t>
          </w:r>
          <w:r w:rsidRPr="00231C39">
            <w:rPr>
              <w:rFonts w:ascii="Courier New" w:hAnsi="Courier New" w:cs="Courier New"/>
              <w:lang w:val="en-US"/>
            </w:rPr>
            <w:tab/>
          </w:r>
          <w:r w:rsidRPr="00231C39">
            <w:rPr>
              <w:rFonts w:ascii="Courier New" w:hAnsi="Courier New" w:cs="Courier New"/>
              <w:lang w:val="en-US"/>
            </w:rPr>
            <w:tab/>
          </w:r>
        </w:p>
      </w:tc>
    </w:tr>
  </w:tbl>
  <w:p w14:paraId="2BE311F9" w14:textId="77777777" w:rsidR="00245C93" w:rsidRPr="00C67E1B" w:rsidRDefault="00245C93">
    <w:pPr>
      <w:pStyle w:val="Footer"/>
      <w:rPr>
        <w:rFonts w:ascii="Arial" w:hAnsi="Arial" w:cs="Arial"/>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0419" w14:textId="77777777" w:rsidR="0081759C" w:rsidRDefault="0081759C">
      <w:r>
        <w:separator/>
      </w:r>
    </w:p>
  </w:footnote>
  <w:footnote w:type="continuationSeparator" w:id="0">
    <w:p w14:paraId="214BB1B0" w14:textId="77777777" w:rsidR="0081759C" w:rsidRDefault="00817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E764" w14:textId="77777777" w:rsidR="00245C93" w:rsidRDefault="00245C9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F6AA3D" w14:textId="77777777" w:rsidR="00245C93" w:rsidRDefault="00245C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245C93" w:rsidRPr="009877B4" w14:paraId="1E1EE0E5" w14:textId="77777777" w:rsidTr="006265FC">
      <w:tc>
        <w:tcPr>
          <w:tcW w:w="9620" w:type="dxa"/>
        </w:tcPr>
        <w:p w14:paraId="50196418" w14:textId="77777777" w:rsidR="00245C93" w:rsidRPr="00231C39" w:rsidRDefault="00245C93" w:rsidP="00134658">
          <w:pPr>
            <w:pStyle w:val="Header"/>
            <w:spacing w:before="40" w:after="40"/>
            <w:jc w:val="center"/>
            <w:rPr>
              <w:rFonts w:ascii="Courier New" w:hAnsi="Courier New" w:cs="Courier New"/>
              <w:lang w:val="en-CA"/>
            </w:rPr>
          </w:pPr>
          <w:r w:rsidRPr="00231C39">
            <w:rPr>
              <w:rFonts w:ascii="Courier New" w:hAnsi="Courier New" w:cs="Courier New"/>
              <w:lang w:val="en-CA"/>
            </w:rPr>
            <w:br/>
          </w:r>
        </w:p>
        <w:p w14:paraId="7921BB64" w14:textId="77777777" w:rsidR="00245C93" w:rsidRPr="00231C39" w:rsidRDefault="00245C93" w:rsidP="00134658">
          <w:pPr>
            <w:pStyle w:val="Header"/>
            <w:spacing w:before="40" w:after="40"/>
            <w:jc w:val="center"/>
            <w:rPr>
              <w:rFonts w:ascii="Courier New" w:hAnsi="Courier New" w:cs="Courier New"/>
              <w:lang w:val="en-CA"/>
            </w:rPr>
          </w:pPr>
        </w:p>
      </w:tc>
    </w:tr>
  </w:tbl>
  <w:p w14:paraId="21A66485" w14:textId="77777777" w:rsidR="00245C93"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4CC2A601">
        <v:group id="_x0000_s1135" alt="" style="position:absolute;margin-left:-24.4pt;margin-top:5.4pt;width:28.3pt;height:9in;z-index:251652096;mso-position-horizontal-relative:text;mso-position-vertical-relative:text" coordorigin="947,1535" coordsize="566,12960">
          <v:line id="_x0000_s1136" style="position:absolute" from="1333,1535" to="1333,14495"/>
          <v:line id="_x0000_s1137" style="position:absolute" from="1333,1535" to="1513,1535"/>
          <v:line id="_x0000_s1138" style="position:absolute" from="1333,14495" to="1513,14495"/>
          <v:shapetype id="_x0000_t202" coordsize="21600,21600" o:spt="202" path="m,l,21600r21600,l21600,xe">
            <v:stroke joinstyle="miter"/>
            <v:path gradientshapeok="t" o:connecttype="rect"/>
          </v:shapetype>
          <v:shape id="_x0000_s1139" type="#_x0000_t202" style="position:absolute;left:947;top:2973;width:540;height:540" filled="f" stroked="f">
            <v:textbox style="mso-next-textbox:#_x0000_s1139" inset=",10.8pt">
              <w:txbxContent>
                <w:p w14:paraId="4CCE3F3A" w14:textId="77777777" w:rsidR="00245C93" w:rsidRDefault="00245C93" w:rsidP="00583CCE">
                  <w:pPr>
                    <w:rPr>
                      <w:rFonts w:ascii="Arial" w:hAnsi="Arial" w:cs="Arial"/>
                      <w:sz w:val="16"/>
                      <w:lang w:val="en-US"/>
                    </w:rPr>
                  </w:pPr>
                  <w:r>
                    <w:rPr>
                      <w:rFonts w:ascii="Arial" w:hAnsi="Arial" w:cs="Arial"/>
                      <w:sz w:val="16"/>
                      <w:lang w:val="en-US"/>
                    </w:rPr>
                    <w:t xml:space="preserve">  5</w:t>
                  </w:r>
                </w:p>
              </w:txbxContent>
            </v:textbox>
          </v:shape>
          <v:shape id="_x0000_s1140" type="#_x0000_t202" style="position:absolute;left:947;top:5172;width:540;height:540" filled="f" stroked="f">
            <v:textbox style="mso-next-textbox:#_x0000_s1140">
              <w:txbxContent>
                <w:p w14:paraId="3AB47581" w14:textId="77777777" w:rsidR="00245C93" w:rsidRDefault="00245C93" w:rsidP="00583CCE">
                  <w:pPr>
                    <w:rPr>
                      <w:rFonts w:ascii="Arial" w:hAnsi="Arial" w:cs="Arial"/>
                      <w:sz w:val="16"/>
                      <w:lang w:val="en-US"/>
                    </w:rPr>
                  </w:pPr>
                  <w:r>
                    <w:rPr>
                      <w:rFonts w:ascii="Arial" w:hAnsi="Arial" w:cs="Arial"/>
                      <w:sz w:val="16"/>
                      <w:lang w:val="en-US"/>
                    </w:rPr>
                    <w:t>10</w:t>
                  </w:r>
                </w:p>
              </w:txbxContent>
            </v:textbox>
          </v:shape>
          <v:shape id="_x0000_s1141" type="#_x0000_t202" style="position:absolute;left:947;top:7074;width:540;height:540" filled="f" stroked="f">
            <v:textbox style="mso-next-textbox:#_x0000_s1141" inset=",10.8pt">
              <w:txbxContent>
                <w:p w14:paraId="57397B08" w14:textId="77777777" w:rsidR="00245C93" w:rsidRDefault="00245C93" w:rsidP="00583CCE">
                  <w:pPr>
                    <w:rPr>
                      <w:rFonts w:ascii="Arial" w:hAnsi="Arial" w:cs="Arial"/>
                      <w:sz w:val="16"/>
                      <w:lang w:val="en-US"/>
                    </w:rPr>
                  </w:pPr>
                  <w:r>
                    <w:rPr>
                      <w:rFonts w:ascii="Arial" w:hAnsi="Arial" w:cs="Arial"/>
                      <w:sz w:val="16"/>
                      <w:lang w:val="en-US"/>
                    </w:rPr>
                    <w:t>15</w:t>
                  </w:r>
                </w:p>
              </w:txbxContent>
            </v:textbox>
          </v:shape>
          <v:shape id="_x0000_s1142" type="#_x0000_t202" style="position:absolute;left:947;top:9119;width:540;height:540" filled="f" stroked="f">
            <v:textbox style="mso-next-textbox:#_x0000_s1142" inset=",10.8pt">
              <w:txbxContent>
                <w:p w14:paraId="36471CB2" w14:textId="77777777" w:rsidR="00245C93" w:rsidRDefault="00245C93" w:rsidP="00583CCE">
                  <w:pPr>
                    <w:rPr>
                      <w:rFonts w:ascii="Arial" w:hAnsi="Arial" w:cs="Arial"/>
                      <w:sz w:val="16"/>
                      <w:lang w:val="en-US"/>
                    </w:rPr>
                  </w:pPr>
                  <w:r>
                    <w:rPr>
                      <w:rFonts w:ascii="Arial" w:hAnsi="Arial" w:cs="Arial"/>
                      <w:sz w:val="16"/>
                      <w:lang w:val="en-US"/>
                    </w:rPr>
                    <w:t>20</w:t>
                  </w:r>
                </w:p>
              </w:txbxContent>
            </v:textbox>
          </v:shape>
          <v:shape id="_x0000_s1143" type="#_x0000_t202" style="position:absolute;left:960;top:11151;width:540;height:540" filled="f" stroked="f">
            <v:textbox style="mso-next-textbox:#_x0000_s1143" inset=",10.8pt">
              <w:txbxContent>
                <w:p w14:paraId="5900439A" w14:textId="77777777" w:rsidR="00245C93" w:rsidRDefault="00245C93" w:rsidP="00583CCE">
                  <w:pPr>
                    <w:rPr>
                      <w:rFonts w:ascii="Arial" w:hAnsi="Arial" w:cs="Arial"/>
                      <w:sz w:val="16"/>
                      <w:lang w:val="en-US"/>
                    </w:rPr>
                  </w:pPr>
                  <w:r>
                    <w:rPr>
                      <w:rFonts w:ascii="Arial" w:hAnsi="Arial" w:cs="Arial"/>
                      <w:sz w:val="16"/>
                      <w:lang w:val="en-US"/>
                    </w:rPr>
                    <w:t>25</w:t>
                  </w:r>
                </w:p>
              </w:txbxContent>
            </v:textbox>
          </v:shape>
          <v:shape id="_x0000_s1144" type="#_x0000_t202" style="position:absolute;left:947;top:13157;width:540;height:540" filled="f" stroked="f">
            <v:textbox style="mso-next-textbox:#_x0000_s1144" inset=",10.8pt">
              <w:txbxContent>
                <w:p w14:paraId="5D7BD465" w14:textId="77777777" w:rsidR="00245C93" w:rsidRDefault="00245C93" w:rsidP="00583CCE">
                  <w:pPr>
                    <w:rPr>
                      <w:rFonts w:ascii="Arial" w:hAnsi="Arial" w:cs="Arial"/>
                      <w:sz w:val="16"/>
                      <w:lang w:val="en-US"/>
                    </w:rPr>
                  </w:pPr>
                  <w:r>
                    <w:rPr>
                      <w:rFonts w:ascii="Arial" w:hAnsi="Arial" w:cs="Arial"/>
                      <w:sz w:val="16"/>
                      <w:lang w:val="en-US"/>
                    </w:rPr>
                    <w:t>30</w:t>
                  </w:r>
                </w:p>
              </w:txbxContent>
            </v:textbox>
          </v:shap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2A55" w14:textId="77777777" w:rsidR="00955286" w:rsidRDefault="0095528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245C93" w:rsidRPr="009877B4" w14:paraId="479BE2D8" w14:textId="77777777" w:rsidTr="006265FC">
      <w:tc>
        <w:tcPr>
          <w:tcW w:w="9620" w:type="dxa"/>
        </w:tcPr>
        <w:p w14:paraId="509BE248" w14:textId="77777777" w:rsidR="00245C93" w:rsidRPr="001A5901" w:rsidRDefault="00245C93" w:rsidP="001A5901">
          <w:pPr>
            <w:widowControl w:val="0"/>
            <w:tabs>
              <w:tab w:val="center" w:pos="4320"/>
              <w:tab w:val="right" w:pos="8640"/>
            </w:tabs>
            <w:jc w:val="center"/>
            <w:rPr>
              <w:rFonts w:cs="Courier New"/>
              <w:noProof/>
            </w:rPr>
          </w:pPr>
          <w:r w:rsidRPr="001A5901">
            <w:rPr>
              <w:rFonts w:cs="Courier New"/>
            </w:rPr>
            <w:t>(</w:t>
          </w:r>
          <w:r w:rsidRPr="001A5901">
            <w:rPr>
              <w:rFonts w:cs="Courier New"/>
            </w:rPr>
            <w:fldChar w:fldCharType="begin"/>
          </w:r>
          <w:r w:rsidRPr="001A5901">
            <w:rPr>
              <w:rFonts w:cs="Courier New"/>
            </w:rPr>
            <w:instrText xml:space="preserve"> PAGE   \* MERGEFORMAT </w:instrText>
          </w:r>
          <w:r w:rsidRPr="001A5901">
            <w:rPr>
              <w:rFonts w:cs="Courier New"/>
            </w:rPr>
            <w:fldChar w:fldCharType="separate"/>
          </w:r>
          <w:r w:rsidR="0009776A">
            <w:rPr>
              <w:rFonts w:cs="Courier New"/>
              <w:noProof/>
            </w:rPr>
            <w:t>i</w:t>
          </w:r>
          <w:r w:rsidRPr="001A5901">
            <w:rPr>
              <w:rFonts w:cs="Courier New"/>
              <w:noProof/>
            </w:rPr>
            <w:fldChar w:fldCharType="end"/>
          </w:r>
          <w:r w:rsidRPr="001A5901">
            <w:rPr>
              <w:rFonts w:cs="Courier New"/>
              <w:noProof/>
            </w:rPr>
            <w:t>)</w:t>
          </w:r>
        </w:p>
        <w:p w14:paraId="0744D022" w14:textId="77777777" w:rsidR="00245C93" w:rsidRPr="001A5901" w:rsidRDefault="00245C93" w:rsidP="001A5901">
          <w:pPr>
            <w:widowControl w:val="0"/>
            <w:tabs>
              <w:tab w:val="center" w:pos="4320"/>
              <w:tab w:val="right" w:pos="8640"/>
            </w:tabs>
            <w:jc w:val="center"/>
            <w:rPr>
              <w:rFonts w:cs="Courier New"/>
            </w:rPr>
          </w:pPr>
          <w:r w:rsidRPr="001A5901">
            <w:rPr>
              <w:rFonts w:cs="Courier New"/>
              <w:noProof/>
            </w:rPr>
            <w:t>Table of Contents</w:t>
          </w:r>
        </w:p>
        <w:p w14:paraId="75F15D79" w14:textId="77777777" w:rsidR="00245C93" w:rsidRPr="00231C39" w:rsidRDefault="00245C93" w:rsidP="00134658">
          <w:pPr>
            <w:pStyle w:val="Header"/>
            <w:spacing w:before="40" w:after="40"/>
            <w:jc w:val="center"/>
            <w:rPr>
              <w:rFonts w:ascii="Courier New" w:hAnsi="Courier New" w:cs="Courier New"/>
              <w:lang w:val="en-CA"/>
            </w:rPr>
          </w:pPr>
        </w:p>
      </w:tc>
    </w:tr>
  </w:tbl>
  <w:p w14:paraId="425A43EC" w14:textId="77777777" w:rsidR="00245C93"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626753BF">
        <v:group id="_x0000_s1125" alt="" style="position:absolute;margin-left:-24.4pt;margin-top:5.4pt;width:28.3pt;height:9in;z-index:251653120;mso-position-horizontal-relative:text;mso-position-vertical-relative:text" coordorigin="947,1535" coordsize="566,12960">
          <v:line id="_x0000_s1126" style="position:absolute" from="1333,1535" to="1333,14495"/>
          <v:line id="_x0000_s1127" style="position:absolute" from="1333,1535" to="1513,1535"/>
          <v:line id="_x0000_s1128" style="position:absolute" from="1333,14495" to="1513,14495"/>
          <v:shapetype id="_x0000_t202" coordsize="21600,21600" o:spt="202" path="m,l,21600r21600,l21600,xe">
            <v:stroke joinstyle="miter"/>
            <v:path gradientshapeok="t" o:connecttype="rect"/>
          </v:shapetype>
          <v:shape id="_x0000_s1129" type="#_x0000_t202" style="position:absolute;left:947;top:2973;width:540;height:540" filled="f" stroked="f">
            <v:textbox style="mso-next-textbox:#_x0000_s1129" inset=",10.8pt">
              <w:txbxContent>
                <w:p w14:paraId="1C0C1514" w14:textId="77777777" w:rsidR="00245C93" w:rsidRDefault="00245C93" w:rsidP="00583CCE">
                  <w:pPr>
                    <w:rPr>
                      <w:rFonts w:ascii="Arial" w:hAnsi="Arial" w:cs="Arial"/>
                      <w:sz w:val="16"/>
                      <w:lang w:val="en-US"/>
                    </w:rPr>
                  </w:pPr>
                  <w:r>
                    <w:rPr>
                      <w:rFonts w:ascii="Arial" w:hAnsi="Arial" w:cs="Arial"/>
                      <w:sz w:val="16"/>
                      <w:lang w:val="en-US"/>
                    </w:rPr>
                    <w:t xml:space="preserve">  5</w:t>
                  </w:r>
                </w:p>
              </w:txbxContent>
            </v:textbox>
          </v:shape>
          <v:shape id="_x0000_s1130" type="#_x0000_t202" style="position:absolute;left:947;top:5172;width:540;height:540" filled="f" stroked="f">
            <v:textbox style="mso-next-textbox:#_x0000_s1130">
              <w:txbxContent>
                <w:p w14:paraId="60ADED0A" w14:textId="77777777" w:rsidR="00245C93" w:rsidRDefault="00245C93" w:rsidP="00583CCE">
                  <w:pPr>
                    <w:rPr>
                      <w:rFonts w:ascii="Arial" w:hAnsi="Arial" w:cs="Arial"/>
                      <w:sz w:val="16"/>
                      <w:lang w:val="en-US"/>
                    </w:rPr>
                  </w:pPr>
                  <w:r>
                    <w:rPr>
                      <w:rFonts w:ascii="Arial" w:hAnsi="Arial" w:cs="Arial"/>
                      <w:sz w:val="16"/>
                      <w:lang w:val="en-US"/>
                    </w:rPr>
                    <w:t>10</w:t>
                  </w:r>
                </w:p>
              </w:txbxContent>
            </v:textbox>
          </v:shape>
          <v:shape id="_x0000_s1131" type="#_x0000_t202" style="position:absolute;left:947;top:7074;width:540;height:540" filled="f" stroked="f">
            <v:textbox style="mso-next-textbox:#_x0000_s1131" inset=",10.8pt">
              <w:txbxContent>
                <w:p w14:paraId="34C5959D" w14:textId="77777777" w:rsidR="00245C93" w:rsidRDefault="00245C93" w:rsidP="00583CCE">
                  <w:pPr>
                    <w:rPr>
                      <w:rFonts w:ascii="Arial" w:hAnsi="Arial" w:cs="Arial"/>
                      <w:sz w:val="16"/>
                      <w:lang w:val="en-US"/>
                    </w:rPr>
                  </w:pPr>
                  <w:r>
                    <w:rPr>
                      <w:rFonts w:ascii="Arial" w:hAnsi="Arial" w:cs="Arial"/>
                      <w:sz w:val="16"/>
                      <w:lang w:val="en-US"/>
                    </w:rPr>
                    <w:t>15</w:t>
                  </w:r>
                </w:p>
              </w:txbxContent>
            </v:textbox>
          </v:shape>
          <v:shape id="_x0000_s1132" type="#_x0000_t202" style="position:absolute;left:947;top:9119;width:540;height:540" filled="f" stroked="f">
            <v:textbox style="mso-next-textbox:#_x0000_s1132" inset=",10.8pt">
              <w:txbxContent>
                <w:p w14:paraId="52EB6C89" w14:textId="77777777" w:rsidR="00245C93" w:rsidRDefault="00245C93" w:rsidP="00583CCE">
                  <w:pPr>
                    <w:rPr>
                      <w:rFonts w:ascii="Arial" w:hAnsi="Arial" w:cs="Arial"/>
                      <w:sz w:val="16"/>
                      <w:lang w:val="en-US"/>
                    </w:rPr>
                  </w:pPr>
                  <w:r>
                    <w:rPr>
                      <w:rFonts w:ascii="Arial" w:hAnsi="Arial" w:cs="Arial"/>
                      <w:sz w:val="16"/>
                      <w:lang w:val="en-US"/>
                    </w:rPr>
                    <w:t>20</w:t>
                  </w:r>
                </w:p>
              </w:txbxContent>
            </v:textbox>
          </v:shape>
          <v:shape id="_x0000_s1133" type="#_x0000_t202" style="position:absolute;left:960;top:11151;width:540;height:540" filled="f" stroked="f">
            <v:textbox style="mso-next-textbox:#_x0000_s1133" inset=",10.8pt">
              <w:txbxContent>
                <w:p w14:paraId="67E7FF39" w14:textId="77777777" w:rsidR="00245C93" w:rsidRDefault="00245C93" w:rsidP="00583CCE">
                  <w:pPr>
                    <w:rPr>
                      <w:rFonts w:ascii="Arial" w:hAnsi="Arial" w:cs="Arial"/>
                      <w:sz w:val="16"/>
                      <w:lang w:val="en-US"/>
                    </w:rPr>
                  </w:pPr>
                  <w:r>
                    <w:rPr>
                      <w:rFonts w:ascii="Arial" w:hAnsi="Arial" w:cs="Arial"/>
                      <w:sz w:val="16"/>
                      <w:lang w:val="en-US"/>
                    </w:rPr>
                    <w:t>25</w:t>
                  </w:r>
                </w:p>
              </w:txbxContent>
            </v:textbox>
          </v:shape>
          <v:shape id="_x0000_s1134" type="#_x0000_t202" style="position:absolute;left:947;top:13157;width:540;height:540" filled="f" stroked="f">
            <v:textbox style="mso-next-textbox:#_x0000_s1134" inset=",10.8pt">
              <w:txbxContent>
                <w:p w14:paraId="3D5FC991" w14:textId="77777777" w:rsidR="00245C93" w:rsidRDefault="00245C93" w:rsidP="00583CCE">
                  <w:pPr>
                    <w:rPr>
                      <w:rFonts w:ascii="Arial" w:hAnsi="Arial" w:cs="Arial"/>
                      <w:sz w:val="16"/>
                      <w:lang w:val="en-US"/>
                    </w:rPr>
                  </w:pPr>
                  <w:r>
                    <w:rPr>
                      <w:rFonts w:ascii="Arial" w:hAnsi="Arial" w:cs="Arial"/>
                      <w:sz w:val="16"/>
                      <w:lang w:val="en-US"/>
                    </w:rPr>
                    <w:t>30</w:t>
                  </w:r>
                </w:p>
              </w:txbxContent>
            </v:textbox>
          </v:shape>
        </v:group>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245C93" w:rsidRPr="009877B4" w14:paraId="03EDC35A" w14:textId="77777777" w:rsidTr="006265FC">
      <w:tc>
        <w:tcPr>
          <w:tcW w:w="9620" w:type="dxa"/>
        </w:tcPr>
        <w:p w14:paraId="5CA514E4" w14:textId="77777777" w:rsidR="00245C93" w:rsidRPr="00231C39" w:rsidRDefault="00245C93"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1</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sidR="00773AC9">
            <w:rPr>
              <w:rFonts w:ascii="Courier New" w:hAnsi="Courier New" w:cs="Courier New"/>
              <w:lang w:val="en-CA"/>
            </w:rPr>
            <w:t>Arraignment and Plea</w:t>
          </w:r>
        </w:p>
        <w:p w14:paraId="441F6836" w14:textId="77777777" w:rsidR="00245C93" w:rsidRPr="00231C39" w:rsidRDefault="00245C93" w:rsidP="00134658">
          <w:pPr>
            <w:pStyle w:val="Header"/>
            <w:spacing w:before="40" w:after="40"/>
            <w:jc w:val="center"/>
            <w:rPr>
              <w:rFonts w:ascii="Courier New" w:hAnsi="Courier New" w:cs="Courier New"/>
              <w:lang w:val="en-CA"/>
            </w:rPr>
          </w:pPr>
        </w:p>
      </w:tc>
    </w:tr>
  </w:tbl>
  <w:p w14:paraId="536BFE1B" w14:textId="77777777" w:rsidR="00245C93"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3104A8FE">
        <v:group id="_x0000_s1115" alt="" style="position:absolute;margin-left:-24.4pt;margin-top:5.4pt;width:28.3pt;height:9in;z-index:251654144;mso-position-horizontal-relative:text;mso-position-vertical-relative:text" coordorigin="947,1535" coordsize="566,12960">
          <v:line id="_x0000_s1116" style="position:absolute" from="1333,1535" to="1333,14495"/>
          <v:line id="_x0000_s1117" style="position:absolute" from="1333,1535" to="1513,1535"/>
          <v:line id="_x0000_s1118" style="position:absolute" from="1333,14495" to="1513,14495"/>
          <v:shapetype id="_x0000_t202" coordsize="21600,21600" o:spt="202" path="m,l,21600r21600,l21600,xe">
            <v:stroke joinstyle="miter"/>
            <v:path gradientshapeok="t" o:connecttype="rect"/>
          </v:shapetype>
          <v:shape id="_x0000_s1119" type="#_x0000_t202" style="position:absolute;left:947;top:2973;width:540;height:540" filled="f" stroked="f">
            <v:textbox style="mso-next-textbox:#_x0000_s1119" inset=",10.8pt">
              <w:txbxContent>
                <w:p w14:paraId="73BB973B" w14:textId="77777777" w:rsidR="00245C93" w:rsidRDefault="00245C93" w:rsidP="00583CCE">
                  <w:pPr>
                    <w:rPr>
                      <w:rFonts w:ascii="Arial" w:hAnsi="Arial" w:cs="Arial"/>
                      <w:sz w:val="16"/>
                      <w:lang w:val="en-US"/>
                    </w:rPr>
                  </w:pPr>
                  <w:r>
                    <w:rPr>
                      <w:rFonts w:ascii="Arial" w:hAnsi="Arial" w:cs="Arial"/>
                      <w:sz w:val="16"/>
                      <w:lang w:val="en-US"/>
                    </w:rPr>
                    <w:t xml:space="preserve">  5</w:t>
                  </w:r>
                </w:p>
              </w:txbxContent>
            </v:textbox>
          </v:shape>
          <v:shape id="_x0000_s1120" type="#_x0000_t202" style="position:absolute;left:947;top:5172;width:540;height:540" filled="f" stroked="f">
            <v:textbox style="mso-next-textbox:#_x0000_s1120">
              <w:txbxContent>
                <w:p w14:paraId="3424FB96" w14:textId="77777777" w:rsidR="00245C93" w:rsidRDefault="00245C93" w:rsidP="00583CCE">
                  <w:pPr>
                    <w:rPr>
                      <w:rFonts w:ascii="Arial" w:hAnsi="Arial" w:cs="Arial"/>
                      <w:sz w:val="16"/>
                      <w:lang w:val="en-US"/>
                    </w:rPr>
                  </w:pPr>
                  <w:r>
                    <w:rPr>
                      <w:rFonts w:ascii="Arial" w:hAnsi="Arial" w:cs="Arial"/>
                      <w:sz w:val="16"/>
                      <w:lang w:val="en-US"/>
                    </w:rPr>
                    <w:t>10</w:t>
                  </w:r>
                </w:p>
              </w:txbxContent>
            </v:textbox>
          </v:shape>
          <v:shape id="_x0000_s1121" type="#_x0000_t202" style="position:absolute;left:947;top:7074;width:540;height:540" filled="f" stroked="f">
            <v:textbox style="mso-next-textbox:#_x0000_s1121" inset=",10.8pt">
              <w:txbxContent>
                <w:p w14:paraId="36AE3D59" w14:textId="77777777" w:rsidR="00245C93" w:rsidRDefault="00245C93" w:rsidP="00583CCE">
                  <w:pPr>
                    <w:rPr>
                      <w:rFonts w:ascii="Arial" w:hAnsi="Arial" w:cs="Arial"/>
                      <w:sz w:val="16"/>
                      <w:lang w:val="en-US"/>
                    </w:rPr>
                  </w:pPr>
                  <w:r>
                    <w:rPr>
                      <w:rFonts w:ascii="Arial" w:hAnsi="Arial" w:cs="Arial"/>
                      <w:sz w:val="16"/>
                      <w:lang w:val="en-US"/>
                    </w:rPr>
                    <w:t>15</w:t>
                  </w:r>
                </w:p>
              </w:txbxContent>
            </v:textbox>
          </v:shape>
          <v:shape id="_x0000_s1122" type="#_x0000_t202" style="position:absolute;left:947;top:9119;width:540;height:540" filled="f" stroked="f">
            <v:textbox style="mso-next-textbox:#_x0000_s1122" inset=",10.8pt">
              <w:txbxContent>
                <w:p w14:paraId="6A238EF3" w14:textId="77777777" w:rsidR="00245C93" w:rsidRDefault="00245C93" w:rsidP="00583CCE">
                  <w:pPr>
                    <w:rPr>
                      <w:rFonts w:ascii="Arial" w:hAnsi="Arial" w:cs="Arial"/>
                      <w:sz w:val="16"/>
                      <w:lang w:val="en-US"/>
                    </w:rPr>
                  </w:pPr>
                  <w:r>
                    <w:rPr>
                      <w:rFonts w:ascii="Arial" w:hAnsi="Arial" w:cs="Arial"/>
                      <w:sz w:val="16"/>
                      <w:lang w:val="en-US"/>
                    </w:rPr>
                    <w:t>20</w:t>
                  </w:r>
                </w:p>
              </w:txbxContent>
            </v:textbox>
          </v:shape>
          <v:shape id="_x0000_s1123" type="#_x0000_t202" style="position:absolute;left:960;top:11151;width:540;height:540" filled="f" stroked="f">
            <v:textbox style="mso-next-textbox:#_x0000_s1123" inset=",10.8pt">
              <w:txbxContent>
                <w:p w14:paraId="56D1DFE9" w14:textId="77777777" w:rsidR="00245C93" w:rsidRDefault="00245C93" w:rsidP="00583CCE">
                  <w:pPr>
                    <w:rPr>
                      <w:rFonts w:ascii="Arial" w:hAnsi="Arial" w:cs="Arial"/>
                      <w:sz w:val="16"/>
                      <w:lang w:val="en-US"/>
                    </w:rPr>
                  </w:pPr>
                  <w:r>
                    <w:rPr>
                      <w:rFonts w:ascii="Arial" w:hAnsi="Arial" w:cs="Arial"/>
                      <w:sz w:val="16"/>
                      <w:lang w:val="en-US"/>
                    </w:rPr>
                    <w:t>25</w:t>
                  </w:r>
                </w:p>
              </w:txbxContent>
            </v:textbox>
          </v:shape>
          <v:shape id="_x0000_s1124" type="#_x0000_t202" style="position:absolute;left:947;top:13157;width:540;height:540" filled="f" stroked="f">
            <v:textbox style="mso-next-textbox:#_x0000_s1124" inset=",10.8pt">
              <w:txbxContent>
                <w:p w14:paraId="1127A446" w14:textId="77777777" w:rsidR="00245C93" w:rsidRDefault="00245C93" w:rsidP="00583CCE">
                  <w:pPr>
                    <w:rPr>
                      <w:rFonts w:ascii="Arial" w:hAnsi="Arial" w:cs="Arial"/>
                      <w:sz w:val="16"/>
                      <w:lang w:val="en-US"/>
                    </w:rPr>
                  </w:pPr>
                  <w:r>
                    <w:rPr>
                      <w:rFonts w:ascii="Arial" w:hAnsi="Arial" w:cs="Arial"/>
                      <w:sz w:val="16"/>
                      <w:lang w:val="en-US"/>
                    </w:rPr>
                    <w:t>30</w:t>
                  </w:r>
                </w:p>
              </w:txbxContent>
            </v:textbox>
          </v:shape>
        </v:group>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AF4430" w:rsidRPr="009877B4" w14:paraId="596BC98F" w14:textId="77777777" w:rsidTr="006265FC">
      <w:tc>
        <w:tcPr>
          <w:tcW w:w="9620" w:type="dxa"/>
        </w:tcPr>
        <w:p w14:paraId="3440A8DB" w14:textId="77777777" w:rsidR="00AF4430" w:rsidRPr="00231C39" w:rsidRDefault="00AF4430"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3</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Pr>
              <w:rFonts w:ascii="Courier New" w:hAnsi="Courier New" w:cs="Courier New"/>
              <w:lang w:val="en-CA"/>
            </w:rPr>
            <w:t>Arraignment and Plea</w:t>
          </w:r>
        </w:p>
        <w:p w14:paraId="2F9A9C52" w14:textId="77777777" w:rsidR="00AF4430" w:rsidRPr="00231C39" w:rsidRDefault="00AF4430" w:rsidP="00134658">
          <w:pPr>
            <w:pStyle w:val="Header"/>
            <w:spacing w:before="40" w:after="40"/>
            <w:jc w:val="center"/>
            <w:rPr>
              <w:rFonts w:ascii="Courier New" w:hAnsi="Courier New" w:cs="Courier New"/>
              <w:lang w:val="en-CA"/>
            </w:rPr>
          </w:pPr>
          <w:r>
            <w:rPr>
              <w:rFonts w:ascii="Courier New" w:hAnsi="Courier New" w:cs="Courier New"/>
              <w:lang w:val="en-CA"/>
            </w:rPr>
            <w:t xml:space="preserve">Summary of Facts </w:t>
          </w:r>
        </w:p>
      </w:tc>
    </w:tr>
  </w:tbl>
  <w:p w14:paraId="17204FA3" w14:textId="77777777" w:rsidR="00AF4430"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1AD3F39D">
        <v:group id="_x0000_s1105" alt="" style="position:absolute;margin-left:-24.4pt;margin-top:5.4pt;width:28.3pt;height:9in;z-index:251656192;mso-position-horizontal-relative:text;mso-position-vertical-relative:text" coordorigin="947,1535" coordsize="566,12960">
          <v:line id="_x0000_s1106" style="position:absolute" from="1333,1535" to="1333,14495"/>
          <v:line id="_x0000_s1107" style="position:absolute" from="1333,1535" to="1513,1535"/>
          <v:line id="_x0000_s1108" style="position:absolute" from="1333,14495" to="1513,14495"/>
          <v:shapetype id="_x0000_t202" coordsize="21600,21600" o:spt="202" path="m,l,21600r21600,l21600,xe">
            <v:stroke joinstyle="miter"/>
            <v:path gradientshapeok="t" o:connecttype="rect"/>
          </v:shapetype>
          <v:shape id="_x0000_s1109" type="#_x0000_t202" style="position:absolute;left:947;top:2973;width:540;height:540" filled="f" stroked="f">
            <v:textbox style="mso-next-textbox:#_x0000_s1109" inset=",10.8pt">
              <w:txbxContent>
                <w:p w14:paraId="7AE1961B" w14:textId="77777777" w:rsidR="00AF4430" w:rsidRDefault="00AF4430" w:rsidP="00583CCE">
                  <w:pPr>
                    <w:rPr>
                      <w:rFonts w:ascii="Arial" w:hAnsi="Arial" w:cs="Arial"/>
                      <w:sz w:val="16"/>
                      <w:lang w:val="en-US"/>
                    </w:rPr>
                  </w:pPr>
                  <w:r>
                    <w:rPr>
                      <w:rFonts w:ascii="Arial" w:hAnsi="Arial" w:cs="Arial"/>
                      <w:sz w:val="16"/>
                      <w:lang w:val="en-US"/>
                    </w:rPr>
                    <w:t xml:space="preserve">  5</w:t>
                  </w:r>
                </w:p>
              </w:txbxContent>
            </v:textbox>
          </v:shape>
          <v:shape id="_x0000_s1110" type="#_x0000_t202" style="position:absolute;left:947;top:5172;width:540;height:540" filled="f" stroked="f">
            <v:textbox style="mso-next-textbox:#_x0000_s1110">
              <w:txbxContent>
                <w:p w14:paraId="6961E125" w14:textId="77777777" w:rsidR="00AF4430" w:rsidRDefault="00AF4430" w:rsidP="00583CCE">
                  <w:pPr>
                    <w:rPr>
                      <w:rFonts w:ascii="Arial" w:hAnsi="Arial" w:cs="Arial"/>
                      <w:sz w:val="16"/>
                      <w:lang w:val="en-US"/>
                    </w:rPr>
                  </w:pPr>
                  <w:r>
                    <w:rPr>
                      <w:rFonts w:ascii="Arial" w:hAnsi="Arial" w:cs="Arial"/>
                      <w:sz w:val="16"/>
                      <w:lang w:val="en-US"/>
                    </w:rPr>
                    <w:t>10</w:t>
                  </w:r>
                </w:p>
              </w:txbxContent>
            </v:textbox>
          </v:shape>
          <v:shape id="_x0000_s1111" type="#_x0000_t202" style="position:absolute;left:947;top:7074;width:540;height:540" filled="f" stroked="f">
            <v:textbox style="mso-next-textbox:#_x0000_s1111" inset=",10.8pt">
              <w:txbxContent>
                <w:p w14:paraId="0E477879" w14:textId="77777777" w:rsidR="00AF4430" w:rsidRDefault="00AF4430" w:rsidP="00583CCE">
                  <w:pPr>
                    <w:rPr>
                      <w:rFonts w:ascii="Arial" w:hAnsi="Arial" w:cs="Arial"/>
                      <w:sz w:val="16"/>
                      <w:lang w:val="en-US"/>
                    </w:rPr>
                  </w:pPr>
                  <w:r>
                    <w:rPr>
                      <w:rFonts w:ascii="Arial" w:hAnsi="Arial" w:cs="Arial"/>
                      <w:sz w:val="16"/>
                      <w:lang w:val="en-US"/>
                    </w:rPr>
                    <w:t>15</w:t>
                  </w:r>
                </w:p>
              </w:txbxContent>
            </v:textbox>
          </v:shape>
          <v:shape id="_x0000_s1112" type="#_x0000_t202" style="position:absolute;left:947;top:9119;width:540;height:540" filled="f" stroked="f">
            <v:textbox style="mso-next-textbox:#_x0000_s1112" inset=",10.8pt">
              <w:txbxContent>
                <w:p w14:paraId="0E1F24E9" w14:textId="77777777" w:rsidR="00AF4430" w:rsidRDefault="00AF4430" w:rsidP="00583CCE">
                  <w:pPr>
                    <w:rPr>
                      <w:rFonts w:ascii="Arial" w:hAnsi="Arial" w:cs="Arial"/>
                      <w:sz w:val="16"/>
                      <w:lang w:val="en-US"/>
                    </w:rPr>
                  </w:pPr>
                  <w:r>
                    <w:rPr>
                      <w:rFonts w:ascii="Arial" w:hAnsi="Arial" w:cs="Arial"/>
                      <w:sz w:val="16"/>
                      <w:lang w:val="en-US"/>
                    </w:rPr>
                    <w:t>20</w:t>
                  </w:r>
                </w:p>
              </w:txbxContent>
            </v:textbox>
          </v:shape>
          <v:shape id="_x0000_s1113" type="#_x0000_t202" style="position:absolute;left:960;top:11151;width:540;height:540" filled="f" stroked="f">
            <v:textbox style="mso-next-textbox:#_x0000_s1113" inset=",10.8pt">
              <w:txbxContent>
                <w:p w14:paraId="7B0D359F" w14:textId="77777777" w:rsidR="00AF4430" w:rsidRDefault="00AF4430" w:rsidP="00583CCE">
                  <w:pPr>
                    <w:rPr>
                      <w:rFonts w:ascii="Arial" w:hAnsi="Arial" w:cs="Arial"/>
                      <w:sz w:val="16"/>
                      <w:lang w:val="en-US"/>
                    </w:rPr>
                  </w:pPr>
                  <w:r>
                    <w:rPr>
                      <w:rFonts w:ascii="Arial" w:hAnsi="Arial" w:cs="Arial"/>
                      <w:sz w:val="16"/>
                      <w:lang w:val="en-US"/>
                    </w:rPr>
                    <w:t>25</w:t>
                  </w:r>
                </w:p>
              </w:txbxContent>
            </v:textbox>
          </v:shape>
          <v:shape id="_x0000_s1114" type="#_x0000_t202" style="position:absolute;left:947;top:13157;width:540;height:540" filled="f" stroked="f">
            <v:textbox style="mso-next-textbox:#_x0000_s1114" inset=",10.8pt">
              <w:txbxContent>
                <w:p w14:paraId="5866CDD6" w14:textId="77777777" w:rsidR="00AF4430" w:rsidRDefault="00AF4430" w:rsidP="00583CCE">
                  <w:pPr>
                    <w:rPr>
                      <w:rFonts w:ascii="Arial" w:hAnsi="Arial" w:cs="Arial"/>
                      <w:sz w:val="16"/>
                      <w:lang w:val="en-US"/>
                    </w:rPr>
                  </w:pPr>
                  <w:r>
                    <w:rPr>
                      <w:rFonts w:ascii="Arial" w:hAnsi="Arial" w:cs="Arial"/>
                      <w:sz w:val="16"/>
                      <w:lang w:val="en-US"/>
                    </w:rPr>
                    <w:t>30</w:t>
                  </w:r>
                </w:p>
              </w:txbxContent>
            </v:textbox>
          </v:shape>
        </v:group>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AF4430" w:rsidRPr="009877B4" w14:paraId="6AB83DC8" w14:textId="77777777" w:rsidTr="006265FC">
      <w:tc>
        <w:tcPr>
          <w:tcW w:w="9620" w:type="dxa"/>
        </w:tcPr>
        <w:p w14:paraId="720BB151" w14:textId="77777777" w:rsidR="00AF4430" w:rsidRPr="00231C39" w:rsidRDefault="00AF4430"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4</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Pr>
              <w:rFonts w:ascii="Courier New" w:hAnsi="Courier New" w:cs="Courier New"/>
              <w:lang w:val="en-CA"/>
            </w:rPr>
            <w:t>Summary of Facts</w:t>
          </w:r>
        </w:p>
        <w:p w14:paraId="459E7340" w14:textId="77777777" w:rsidR="00AF4430" w:rsidRPr="00231C39" w:rsidRDefault="00AF4430" w:rsidP="00AF4430">
          <w:pPr>
            <w:pStyle w:val="Header"/>
            <w:spacing w:before="40" w:after="40"/>
            <w:jc w:val="center"/>
            <w:rPr>
              <w:rFonts w:ascii="Courier New" w:hAnsi="Courier New" w:cs="Courier New"/>
              <w:lang w:val="en-CA"/>
            </w:rPr>
          </w:pPr>
          <w:r>
            <w:rPr>
              <w:rFonts w:ascii="Courier New" w:hAnsi="Courier New" w:cs="Courier New"/>
              <w:lang w:val="en-CA"/>
            </w:rPr>
            <w:t xml:space="preserve"> </w:t>
          </w:r>
        </w:p>
      </w:tc>
    </w:tr>
  </w:tbl>
  <w:p w14:paraId="39271233" w14:textId="77777777" w:rsidR="00AF4430"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5035919F">
        <v:group id="_x0000_s1095" alt="" style="position:absolute;margin-left:-24.4pt;margin-top:5.4pt;width:28.3pt;height:9in;z-index:251657216;mso-position-horizontal-relative:text;mso-position-vertical-relative:text" coordorigin="947,1535" coordsize="566,12960">
          <v:line id="_x0000_s1096" style="position:absolute" from="1333,1535" to="1333,14495"/>
          <v:line id="_x0000_s1097" style="position:absolute" from="1333,1535" to="1513,1535"/>
          <v:line id="_x0000_s1098" style="position:absolute" from="1333,14495" to="1513,14495"/>
          <v:shapetype id="_x0000_t202" coordsize="21600,21600" o:spt="202" path="m,l,21600r21600,l21600,xe">
            <v:stroke joinstyle="miter"/>
            <v:path gradientshapeok="t" o:connecttype="rect"/>
          </v:shapetype>
          <v:shape id="_x0000_s1099" type="#_x0000_t202" style="position:absolute;left:947;top:2973;width:540;height:540" filled="f" stroked="f">
            <v:textbox style="mso-next-textbox:#_x0000_s1099" inset=",10.8pt">
              <w:txbxContent>
                <w:p w14:paraId="69493890" w14:textId="77777777" w:rsidR="00AF4430" w:rsidRDefault="00AF4430" w:rsidP="00583CCE">
                  <w:pPr>
                    <w:rPr>
                      <w:rFonts w:ascii="Arial" w:hAnsi="Arial" w:cs="Arial"/>
                      <w:sz w:val="16"/>
                      <w:lang w:val="en-US"/>
                    </w:rPr>
                  </w:pPr>
                  <w:r>
                    <w:rPr>
                      <w:rFonts w:ascii="Arial" w:hAnsi="Arial" w:cs="Arial"/>
                      <w:sz w:val="16"/>
                      <w:lang w:val="en-US"/>
                    </w:rPr>
                    <w:t xml:space="preserve">  5</w:t>
                  </w:r>
                </w:p>
              </w:txbxContent>
            </v:textbox>
          </v:shape>
          <v:shape id="_x0000_s1100" type="#_x0000_t202" style="position:absolute;left:947;top:5172;width:540;height:540" filled="f" stroked="f">
            <v:textbox style="mso-next-textbox:#_x0000_s1100">
              <w:txbxContent>
                <w:p w14:paraId="15F0FE7F" w14:textId="77777777" w:rsidR="00AF4430" w:rsidRDefault="00AF4430" w:rsidP="00583CCE">
                  <w:pPr>
                    <w:rPr>
                      <w:rFonts w:ascii="Arial" w:hAnsi="Arial" w:cs="Arial"/>
                      <w:sz w:val="16"/>
                      <w:lang w:val="en-US"/>
                    </w:rPr>
                  </w:pPr>
                  <w:r>
                    <w:rPr>
                      <w:rFonts w:ascii="Arial" w:hAnsi="Arial" w:cs="Arial"/>
                      <w:sz w:val="16"/>
                      <w:lang w:val="en-US"/>
                    </w:rPr>
                    <w:t>10</w:t>
                  </w:r>
                </w:p>
              </w:txbxContent>
            </v:textbox>
          </v:shape>
          <v:shape id="_x0000_s1101" type="#_x0000_t202" style="position:absolute;left:947;top:7074;width:540;height:540" filled="f" stroked="f">
            <v:textbox style="mso-next-textbox:#_x0000_s1101" inset=",10.8pt">
              <w:txbxContent>
                <w:p w14:paraId="52C8FA1A" w14:textId="77777777" w:rsidR="00AF4430" w:rsidRDefault="00AF4430" w:rsidP="00583CCE">
                  <w:pPr>
                    <w:rPr>
                      <w:rFonts w:ascii="Arial" w:hAnsi="Arial" w:cs="Arial"/>
                      <w:sz w:val="16"/>
                      <w:lang w:val="en-US"/>
                    </w:rPr>
                  </w:pPr>
                  <w:r>
                    <w:rPr>
                      <w:rFonts w:ascii="Arial" w:hAnsi="Arial" w:cs="Arial"/>
                      <w:sz w:val="16"/>
                      <w:lang w:val="en-US"/>
                    </w:rPr>
                    <w:t>15</w:t>
                  </w:r>
                </w:p>
              </w:txbxContent>
            </v:textbox>
          </v:shape>
          <v:shape id="_x0000_s1102" type="#_x0000_t202" style="position:absolute;left:947;top:9119;width:540;height:540" filled="f" stroked="f">
            <v:textbox style="mso-next-textbox:#_x0000_s1102" inset=",10.8pt">
              <w:txbxContent>
                <w:p w14:paraId="569444C5" w14:textId="77777777" w:rsidR="00AF4430" w:rsidRDefault="00AF4430" w:rsidP="00583CCE">
                  <w:pPr>
                    <w:rPr>
                      <w:rFonts w:ascii="Arial" w:hAnsi="Arial" w:cs="Arial"/>
                      <w:sz w:val="16"/>
                      <w:lang w:val="en-US"/>
                    </w:rPr>
                  </w:pPr>
                  <w:r>
                    <w:rPr>
                      <w:rFonts w:ascii="Arial" w:hAnsi="Arial" w:cs="Arial"/>
                      <w:sz w:val="16"/>
                      <w:lang w:val="en-US"/>
                    </w:rPr>
                    <w:t>20</w:t>
                  </w:r>
                </w:p>
              </w:txbxContent>
            </v:textbox>
          </v:shape>
          <v:shape id="_x0000_s1103" type="#_x0000_t202" style="position:absolute;left:960;top:11151;width:540;height:540" filled="f" stroked="f">
            <v:textbox style="mso-next-textbox:#_x0000_s1103" inset=",10.8pt">
              <w:txbxContent>
                <w:p w14:paraId="748DF389" w14:textId="77777777" w:rsidR="00AF4430" w:rsidRDefault="00AF4430" w:rsidP="00583CCE">
                  <w:pPr>
                    <w:rPr>
                      <w:rFonts w:ascii="Arial" w:hAnsi="Arial" w:cs="Arial"/>
                      <w:sz w:val="16"/>
                      <w:lang w:val="en-US"/>
                    </w:rPr>
                  </w:pPr>
                  <w:r>
                    <w:rPr>
                      <w:rFonts w:ascii="Arial" w:hAnsi="Arial" w:cs="Arial"/>
                      <w:sz w:val="16"/>
                      <w:lang w:val="en-US"/>
                    </w:rPr>
                    <w:t>25</w:t>
                  </w:r>
                </w:p>
              </w:txbxContent>
            </v:textbox>
          </v:shape>
          <v:shape id="_x0000_s1104" type="#_x0000_t202" style="position:absolute;left:947;top:13157;width:540;height:540" filled="f" stroked="f">
            <v:textbox style="mso-next-textbox:#_x0000_s1104" inset=",10.8pt">
              <w:txbxContent>
                <w:p w14:paraId="092BC77D" w14:textId="77777777" w:rsidR="00AF4430" w:rsidRDefault="00AF4430" w:rsidP="00583CCE">
                  <w:pPr>
                    <w:rPr>
                      <w:rFonts w:ascii="Arial" w:hAnsi="Arial" w:cs="Arial"/>
                      <w:sz w:val="16"/>
                      <w:lang w:val="en-US"/>
                    </w:rPr>
                  </w:pPr>
                  <w:r>
                    <w:rPr>
                      <w:rFonts w:ascii="Arial" w:hAnsi="Arial" w:cs="Arial"/>
                      <w:sz w:val="16"/>
                      <w:lang w:val="en-US"/>
                    </w:rPr>
                    <w:t>30</w:t>
                  </w:r>
                </w:p>
              </w:txbxContent>
            </v:textbox>
          </v:shape>
        </v:group>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885180" w:rsidRPr="009877B4" w14:paraId="6816A32F" w14:textId="77777777" w:rsidTr="006265FC">
      <w:tc>
        <w:tcPr>
          <w:tcW w:w="9620" w:type="dxa"/>
        </w:tcPr>
        <w:p w14:paraId="21351B76" w14:textId="77777777" w:rsidR="00885180" w:rsidRPr="00231C39" w:rsidRDefault="00885180"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5</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Pr>
              <w:rFonts w:ascii="Courier New" w:hAnsi="Courier New" w:cs="Courier New"/>
              <w:lang w:val="en-CA"/>
            </w:rPr>
            <w:t>Summary of Facts</w:t>
          </w:r>
        </w:p>
        <w:p w14:paraId="0D6B4A86" w14:textId="77777777" w:rsidR="00885180" w:rsidRPr="00231C39" w:rsidRDefault="00885180" w:rsidP="00AF4430">
          <w:pPr>
            <w:pStyle w:val="Header"/>
            <w:spacing w:before="40" w:after="40"/>
            <w:jc w:val="center"/>
            <w:rPr>
              <w:rFonts w:ascii="Courier New" w:hAnsi="Courier New" w:cs="Courier New"/>
              <w:lang w:val="en-CA"/>
            </w:rPr>
          </w:pPr>
          <w:r>
            <w:rPr>
              <w:rFonts w:ascii="Courier New" w:hAnsi="Courier New" w:cs="Courier New"/>
              <w:lang w:val="en-CA"/>
            </w:rPr>
            <w:t xml:space="preserve"> Finding of Guilt</w:t>
          </w:r>
          <w:r>
            <w:rPr>
              <w:rFonts w:ascii="Courier New" w:hAnsi="Courier New" w:cs="Courier New"/>
              <w:lang w:val="en-CA"/>
            </w:rPr>
            <w:br/>
            <w:t>Summary of Facts</w:t>
          </w:r>
        </w:p>
      </w:tc>
    </w:tr>
  </w:tbl>
  <w:p w14:paraId="477F3E3B" w14:textId="77777777" w:rsidR="00885180"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32205475">
        <v:group id="_x0000_s1085" alt="" style="position:absolute;margin-left:-24.4pt;margin-top:5.4pt;width:28.3pt;height:9in;z-index:251658240;mso-position-horizontal-relative:text;mso-position-vertical-relative:text" coordorigin="947,1535" coordsize="566,12960">
          <v:line id="_x0000_s1086" style="position:absolute" from="1333,1535" to="1333,14495"/>
          <v:line id="_x0000_s1087" style="position:absolute" from="1333,1535" to="1513,1535"/>
          <v:line id="_x0000_s1088" style="position:absolute" from="1333,14495" to="1513,14495"/>
          <v:shapetype id="_x0000_t202" coordsize="21600,21600" o:spt="202" path="m,l,21600r21600,l21600,xe">
            <v:stroke joinstyle="miter"/>
            <v:path gradientshapeok="t" o:connecttype="rect"/>
          </v:shapetype>
          <v:shape id="_x0000_s1089" type="#_x0000_t202" style="position:absolute;left:947;top:2973;width:540;height:540" filled="f" stroked="f">
            <v:textbox style="mso-next-textbox:#_x0000_s1089" inset=",10.8pt">
              <w:txbxContent>
                <w:p w14:paraId="1BB1483D" w14:textId="77777777" w:rsidR="00885180" w:rsidRDefault="00885180" w:rsidP="00583CCE">
                  <w:pPr>
                    <w:rPr>
                      <w:rFonts w:ascii="Arial" w:hAnsi="Arial" w:cs="Arial"/>
                      <w:sz w:val="16"/>
                      <w:lang w:val="en-US"/>
                    </w:rPr>
                  </w:pPr>
                  <w:r>
                    <w:rPr>
                      <w:rFonts w:ascii="Arial" w:hAnsi="Arial" w:cs="Arial"/>
                      <w:sz w:val="16"/>
                      <w:lang w:val="en-US"/>
                    </w:rPr>
                    <w:t xml:space="preserve">  5</w:t>
                  </w:r>
                </w:p>
              </w:txbxContent>
            </v:textbox>
          </v:shape>
          <v:shape id="_x0000_s1090" type="#_x0000_t202" style="position:absolute;left:947;top:5172;width:540;height:540" filled="f" stroked="f">
            <v:textbox style="mso-next-textbox:#_x0000_s1090">
              <w:txbxContent>
                <w:p w14:paraId="09439749" w14:textId="77777777" w:rsidR="00885180" w:rsidRDefault="00885180" w:rsidP="00583CCE">
                  <w:pPr>
                    <w:rPr>
                      <w:rFonts w:ascii="Arial" w:hAnsi="Arial" w:cs="Arial"/>
                      <w:sz w:val="16"/>
                      <w:lang w:val="en-US"/>
                    </w:rPr>
                  </w:pPr>
                  <w:r>
                    <w:rPr>
                      <w:rFonts w:ascii="Arial" w:hAnsi="Arial" w:cs="Arial"/>
                      <w:sz w:val="16"/>
                      <w:lang w:val="en-US"/>
                    </w:rPr>
                    <w:t>10</w:t>
                  </w:r>
                </w:p>
              </w:txbxContent>
            </v:textbox>
          </v:shape>
          <v:shape id="_x0000_s1091" type="#_x0000_t202" style="position:absolute;left:947;top:7074;width:540;height:540" filled="f" stroked="f">
            <v:textbox style="mso-next-textbox:#_x0000_s1091" inset=",10.8pt">
              <w:txbxContent>
                <w:p w14:paraId="4B904269" w14:textId="77777777" w:rsidR="00885180" w:rsidRDefault="00885180" w:rsidP="00583CCE">
                  <w:pPr>
                    <w:rPr>
                      <w:rFonts w:ascii="Arial" w:hAnsi="Arial" w:cs="Arial"/>
                      <w:sz w:val="16"/>
                      <w:lang w:val="en-US"/>
                    </w:rPr>
                  </w:pPr>
                  <w:r>
                    <w:rPr>
                      <w:rFonts w:ascii="Arial" w:hAnsi="Arial" w:cs="Arial"/>
                      <w:sz w:val="16"/>
                      <w:lang w:val="en-US"/>
                    </w:rPr>
                    <w:t>15</w:t>
                  </w:r>
                </w:p>
              </w:txbxContent>
            </v:textbox>
          </v:shape>
          <v:shape id="_x0000_s1092" type="#_x0000_t202" style="position:absolute;left:947;top:9119;width:540;height:540" filled="f" stroked="f">
            <v:textbox style="mso-next-textbox:#_x0000_s1092" inset=",10.8pt">
              <w:txbxContent>
                <w:p w14:paraId="464BCCB3" w14:textId="77777777" w:rsidR="00885180" w:rsidRDefault="00885180" w:rsidP="00583CCE">
                  <w:pPr>
                    <w:rPr>
                      <w:rFonts w:ascii="Arial" w:hAnsi="Arial" w:cs="Arial"/>
                      <w:sz w:val="16"/>
                      <w:lang w:val="en-US"/>
                    </w:rPr>
                  </w:pPr>
                  <w:r>
                    <w:rPr>
                      <w:rFonts w:ascii="Arial" w:hAnsi="Arial" w:cs="Arial"/>
                      <w:sz w:val="16"/>
                      <w:lang w:val="en-US"/>
                    </w:rPr>
                    <w:t>20</w:t>
                  </w:r>
                </w:p>
              </w:txbxContent>
            </v:textbox>
          </v:shape>
          <v:shape id="_x0000_s1093" type="#_x0000_t202" style="position:absolute;left:960;top:11151;width:540;height:540" filled="f" stroked="f">
            <v:textbox style="mso-next-textbox:#_x0000_s1093" inset=",10.8pt">
              <w:txbxContent>
                <w:p w14:paraId="3721FF9D" w14:textId="77777777" w:rsidR="00885180" w:rsidRDefault="00885180" w:rsidP="00583CCE">
                  <w:pPr>
                    <w:rPr>
                      <w:rFonts w:ascii="Arial" w:hAnsi="Arial" w:cs="Arial"/>
                      <w:sz w:val="16"/>
                      <w:lang w:val="en-US"/>
                    </w:rPr>
                  </w:pPr>
                  <w:r>
                    <w:rPr>
                      <w:rFonts w:ascii="Arial" w:hAnsi="Arial" w:cs="Arial"/>
                      <w:sz w:val="16"/>
                      <w:lang w:val="en-US"/>
                    </w:rPr>
                    <w:t>25</w:t>
                  </w:r>
                </w:p>
              </w:txbxContent>
            </v:textbox>
          </v:shape>
          <v:shape id="_x0000_s1094" type="#_x0000_t202" style="position:absolute;left:947;top:13157;width:540;height:540" filled="f" stroked="f">
            <v:textbox style="mso-next-textbox:#_x0000_s1094" inset=",10.8pt">
              <w:txbxContent>
                <w:p w14:paraId="01F575EA" w14:textId="77777777" w:rsidR="00885180" w:rsidRDefault="00885180" w:rsidP="00583CCE">
                  <w:pPr>
                    <w:rPr>
                      <w:rFonts w:ascii="Arial" w:hAnsi="Arial" w:cs="Arial"/>
                      <w:sz w:val="16"/>
                      <w:lang w:val="en-US"/>
                    </w:rPr>
                  </w:pPr>
                  <w:r>
                    <w:rPr>
                      <w:rFonts w:ascii="Arial" w:hAnsi="Arial" w:cs="Arial"/>
                      <w:sz w:val="16"/>
                      <w:lang w:val="en-US"/>
                    </w:rPr>
                    <w:t>30</w:t>
                  </w:r>
                </w:p>
              </w:txbxContent>
            </v:textbox>
          </v:shape>
        </v:group>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885180" w:rsidRPr="009877B4" w14:paraId="61596DAE" w14:textId="77777777" w:rsidTr="006265FC">
      <w:tc>
        <w:tcPr>
          <w:tcW w:w="9620" w:type="dxa"/>
        </w:tcPr>
        <w:p w14:paraId="7FCCAB85" w14:textId="77777777" w:rsidR="00885180" w:rsidRPr="00231C39" w:rsidRDefault="00885180"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6</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Pr>
              <w:rFonts w:ascii="Courier New" w:hAnsi="Courier New" w:cs="Courier New"/>
              <w:lang w:val="en-CA"/>
            </w:rPr>
            <w:t>Summary of Facts</w:t>
          </w:r>
        </w:p>
        <w:p w14:paraId="69DD141C" w14:textId="77777777" w:rsidR="00885180" w:rsidRPr="00231C39" w:rsidRDefault="00885180" w:rsidP="00885180">
          <w:pPr>
            <w:pStyle w:val="Header"/>
            <w:spacing w:before="40" w:after="40"/>
            <w:jc w:val="center"/>
            <w:rPr>
              <w:rFonts w:ascii="Courier New" w:hAnsi="Courier New" w:cs="Courier New"/>
              <w:lang w:val="en-CA"/>
            </w:rPr>
          </w:pPr>
          <w:r>
            <w:rPr>
              <w:rFonts w:ascii="Courier New" w:hAnsi="Courier New" w:cs="Courier New"/>
              <w:lang w:val="en-CA"/>
            </w:rPr>
            <w:br/>
          </w:r>
        </w:p>
      </w:tc>
    </w:tr>
  </w:tbl>
  <w:p w14:paraId="3ED1A18D" w14:textId="77777777" w:rsidR="00885180"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1D54E239">
        <v:group id="_x0000_s1075" alt="" style="position:absolute;margin-left:-24.4pt;margin-top:5.4pt;width:28.3pt;height:9in;z-index:251659264;mso-position-horizontal-relative:text;mso-position-vertical-relative:text" coordorigin="947,1535" coordsize="566,12960">
          <v:line id="_x0000_s1076" style="position:absolute" from="1333,1535" to="1333,14495"/>
          <v:line id="_x0000_s1077" style="position:absolute" from="1333,1535" to="1513,1535"/>
          <v:line id="_x0000_s1078" style="position:absolute" from="1333,14495" to="1513,14495"/>
          <v:shapetype id="_x0000_t202" coordsize="21600,21600" o:spt="202" path="m,l,21600r21600,l21600,xe">
            <v:stroke joinstyle="miter"/>
            <v:path gradientshapeok="t" o:connecttype="rect"/>
          </v:shapetype>
          <v:shape id="_x0000_s1079" type="#_x0000_t202" style="position:absolute;left:947;top:2973;width:540;height:540" filled="f" stroked="f">
            <v:textbox style="mso-next-textbox:#_x0000_s1079" inset=",10.8pt">
              <w:txbxContent>
                <w:p w14:paraId="1C165578" w14:textId="77777777" w:rsidR="00885180" w:rsidRDefault="00885180" w:rsidP="00583CCE">
                  <w:pPr>
                    <w:rPr>
                      <w:rFonts w:ascii="Arial" w:hAnsi="Arial" w:cs="Arial"/>
                      <w:sz w:val="16"/>
                      <w:lang w:val="en-US"/>
                    </w:rPr>
                  </w:pPr>
                  <w:r>
                    <w:rPr>
                      <w:rFonts w:ascii="Arial" w:hAnsi="Arial" w:cs="Arial"/>
                      <w:sz w:val="16"/>
                      <w:lang w:val="en-US"/>
                    </w:rPr>
                    <w:t xml:space="preserve">  5</w:t>
                  </w:r>
                </w:p>
              </w:txbxContent>
            </v:textbox>
          </v:shape>
          <v:shape id="_x0000_s1080" type="#_x0000_t202" style="position:absolute;left:947;top:5172;width:540;height:540" filled="f" stroked="f">
            <v:textbox style="mso-next-textbox:#_x0000_s1080">
              <w:txbxContent>
                <w:p w14:paraId="7A2AE0AE" w14:textId="77777777" w:rsidR="00885180" w:rsidRDefault="00885180" w:rsidP="00583CCE">
                  <w:pPr>
                    <w:rPr>
                      <w:rFonts w:ascii="Arial" w:hAnsi="Arial" w:cs="Arial"/>
                      <w:sz w:val="16"/>
                      <w:lang w:val="en-US"/>
                    </w:rPr>
                  </w:pPr>
                  <w:r>
                    <w:rPr>
                      <w:rFonts w:ascii="Arial" w:hAnsi="Arial" w:cs="Arial"/>
                      <w:sz w:val="16"/>
                      <w:lang w:val="en-US"/>
                    </w:rPr>
                    <w:t>10</w:t>
                  </w:r>
                </w:p>
              </w:txbxContent>
            </v:textbox>
          </v:shape>
          <v:shape id="_x0000_s1081" type="#_x0000_t202" style="position:absolute;left:947;top:7074;width:540;height:540" filled="f" stroked="f">
            <v:textbox style="mso-next-textbox:#_x0000_s1081" inset=",10.8pt">
              <w:txbxContent>
                <w:p w14:paraId="76D46A91" w14:textId="77777777" w:rsidR="00885180" w:rsidRDefault="00885180" w:rsidP="00583CCE">
                  <w:pPr>
                    <w:rPr>
                      <w:rFonts w:ascii="Arial" w:hAnsi="Arial" w:cs="Arial"/>
                      <w:sz w:val="16"/>
                      <w:lang w:val="en-US"/>
                    </w:rPr>
                  </w:pPr>
                  <w:r>
                    <w:rPr>
                      <w:rFonts w:ascii="Arial" w:hAnsi="Arial" w:cs="Arial"/>
                      <w:sz w:val="16"/>
                      <w:lang w:val="en-US"/>
                    </w:rPr>
                    <w:t>15</w:t>
                  </w:r>
                </w:p>
              </w:txbxContent>
            </v:textbox>
          </v:shape>
          <v:shape id="_x0000_s1082" type="#_x0000_t202" style="position:absolute;left:947;top:9119;width:540;height:540" filled="f" stroked="f">
            <v:textbox style="mso-next-textbox:#_x0000_s1082" inset=",10.8pt">
              <w:txbxContent>
                <w:p w14:paraId="522104B1" w14:textId="77777777" w:rsidR="00885180" w:rsidRDefault="00885180" w:rsidP="00583CCE">
                  <w:pPr>
                    <w:rPr>
                      <w:rFonts w:ascii="Arial" w:hAnsi="Arial" w:cs="Arial"/>
                      <w:sz w:val="16"/>
                      <w:lang w:val="en-US"/>
                    </w:rPr>
                  </w:pPr>
                  <w:r>
                    <w:rPr>
                      <w:rFonts w:ascii="Arial" w:hAnsi="Arial" w:cs="Arial"/>
                      <w:sz w:val="16"/>
                      <w:lang w:val="en-US"/>
                    </w:rPr>
                    <w:t>20</w:t>
                  </w:r>
                </w:p>
              </w:txbxContent>
            </v:textbox>
          </v:shape>
          <v:shape id="_x0000_s1083" type="#_x0000_t202" style="position:absolute;left:960;top:11151;width:540;height:540" filled="f" stroked="f">
            <v:textbox style="mso-next-textbox:#_x0000_s1083" inset=",10.8pt">
              <w:txbxContent>
                <w:p w14:paraId="280A600E" w14:textId="77777777" w:rsidR="00885180" w:rsidRDefault="00885180" w:rsidP="00583CCE">
                  <w:pPr>
                    <w:rPr>
                      <w:rFonts w:ascii="Arial" w:hAnsi="Arial" w:cs="Arial"/>
                      <w:sz w:val="16"/>
                      <w:lang w:val="en-US"/>
                    </w:rPr>
                  </w:pPr>
                  <w:r>
                    <w:rPr>
                      <w:rFonts w:ascii="Arial" w:hAnsi="Arial" w:cs="Arial"/>
                      <w:sz w:val="16"/>
                      <w:lang w:val="en-US"/>
                    </w:rPr>
                    <w:t>25</w:t>
                  </w:r>
                </w:p>
              </w:txbxContent>
            </v:textbox>
          </v:shape>
          <v:shape id="_x0000_s1084" type="#_x0000_t202" style="position:absolute;left:947;top:13157;width:540;height:540" filled="f" stroked="f">
            <v:textbox style="mso-next-textbox:#_x0000_s1084" inset=",10.8pt">
              <w:txbxContent>
                <w:p w14:paraId="5D11A7FD" w14:textId="77777777" w:rsidR="00885180" w:rsidRDefault="00885180" w:rsidP="00583CCE">
                  <w:pPr>
                    <w:rPr>
                      <w:rFonts w:ascii="Arial" w:hAnsi="Arial" w:cs="Arial"/>
                      <w:sz w:val="16"/>
                      <w:lang w:val="en-US"/>
                    </w:rPr>
                  </w:pPr>
                  <w:r>
                    <w:rPr>
                      <w:rFonts w:ascii="Arial" w:hAnsi="Arial" w:cs="Arial"/>
                      <w:sz w:val="16"/>
                      <w:lang w:val="en-US"/>
                    </w:rPr>
                    <w:t>30</w:t>
                  </w:r>
                </w:p>
              </w:txbxContent>
            </v:textbox>
          </v:shape>
        </v:group>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B31F21" w:rsidRPr="009877B4" w14:paraId="3706BABC" w14:textId="77777777" w:rsidTr="006265FC">
      <w:tc>
        <w:tcPr>
          <w:tcW w:w="9620" w:type="dxa"/>
        </w:tcPr>
        <w:p w14:paraId="33F333F5" w14:textId="77777777" w:rsidR="00B31F21" w:rsidRPr="00231C39" w:rsidRDefault="00B31F21"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7</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Pr>
              <w:rFonts w:ascii="Courier New" w:hAnsi="Courier New" w:cs="Courier New"/>
              <w:lang w:val="en-CA"/>
            </w:rPr>
            <w:t>Summary of Facts</w:t>
          </w:r>
        </w:p>
        <w:p w14:paraId="141CFC46" w14:textId="77777777" w:rsidR="00B31F21" w:rsidRPr="00231C39" w:rsidRDefault="00B31F21" w:rsidP="00885180">
          <w:pPr>
            <w:pStyle w:val="Header"/>
            <w:spacing w:before="40" w:after="40"/>
            <w:jc w:val="center"/>
            <w:rPr>
              <w:rFonts w:ascii="Courier New" w:hAnsi="Courier New" w:cs="Courier New"/>
              <w:lang w:val="en-CA"/>
            </w:rPr>
          </w:pPr>
          <w:r>
            <w:rPr>
              <w:rFonts w:ascii="Courier New" w:hAnsi="Courier New" w:cs="Courier New"/>
              <w:lang w:val="en-CA"/>
            </w:rPr>
            <w:t>Finding of Guilt</w:t>
          </w:r>
          <w:r>
            <w:rPr>
              <w:rFonts w:ascii="Courier New" w:hAnsi="Courier New" w:cs="Courier New"/>
              <w:lang w:val="en-CA"/>
            </w:rPr>
            <w:br/>
          </w:r>
        </w:p>
      </w:tc>
    </w:tr>
  </w:tbl>
  <w:p w14:paraId="183685B5" w14:textId="77777777" w:rsidR="00B31F21"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5C7776C1">
        <v:group id="_x0000_s1065" alt="" style="position:absolute;margin-left:-24.4pt;margin-top:5.4pt;width:28.3pt;height:9in;z-index:251660288;mso-position-horizontal-relative:text;mso-position-vertical-relative:text" coordorigin="947,1535" coordsize="566,12960">
          <v:line id="_x0000_s1066" style="position:absolute" from="1333,1535" to="1333,14495"/>
          <v:line id="_x0000_s1067" style="position:absolute" from="1333,1535" to="1513,1535"/>
          <v:line id="_x0000_s1068" style="position:absolute" from="1333,14495" to="1513,14495"/>
          <v:shapetype id="_x0000_t202" coordsize="21600,21600" o:spt="202" path="m,l,21600r21600,l21600,xe">
            <v:stroke joinstyle="miter"/>
            <v:path gradientshapeok="t" o:connecttype="rect"/>
          </v:shapetype>
          <v:shape id="_x0000_s1069" type="#_x0000_t202" style="position:absolute;left:947;top:2973;width:540;height:540" filled="f" stroked="f">
            <v:textbox style="mso-next-textbox:#_x0000_s1069" inset=",10.8pt">
              <w:txbxContent>
                <w:p w14:paraId="3BFB132B" w14:textId="77777777" w:rsidR="00B31F21" w:rsidRDefault="00B31F21" w:rsidP="00583CCE">
                  <w:pPr>
                    <w:rPr>
                      <w:rFonts w:ascii="Arial" w:hAnsi="Arial" w:cs="Arial"/>
                      <w:sz w:val="16"/>
                      <w:lang w:val="en-US"/>
                    </w:rPr>
                  </w:pPr>
                  <w:r>
                    <w:rPr>
                      <w:rFonts w:ascii="Arial" w:hAnsi="Arial" w:cs="Arial"/>
                      <w:sz w:val="16"/>
                      <w:lang w:val="en-US"/>
                    </w:rPr>
                    <w:t xml:space="preserve">  5</w:t>
                  </w:r>
                </w:p>
              </w:txbxContent>
            </v:textbox>
          </v:shape>
          <v:shape id="_x0000_s1070" type="#_x0000_t202" style="position:absolute;left:947;top:5172;width:540;height:540" filled="f" stroked="f">
            <v:textbox style="mso-next-textbox:#_x0000_s1070">
              <w:txbxContent>
                <w:p w14:paraId="7176FE82" w14:textId="77777777" w:rsidR="00B31F21" w:rsidRDefault="00B31F21" w:rsidP="00583CCE">
                  <w:pPr>
                    <w:rPr>
                      <w:rFonts w:ascii="Arial" w:hAnsi="Arial" w:cs="Arial"/>
                      <w:sz w:val="16"/>
                      <w:lang w:val="en-US"/>
                    </w:rPr>
                  </w:pPr>
                  <w:r>
                    <w:rPr>
                      <w:rFonts w:ascii="Arial" w:hAnsi="Arial" w:cs="Arial"/>
                      <w:sz w:val="16"/>
                      <w:lang w:val="en-US"/>
                    </w:rPr>
                    <w:t>10</w:t>
                  </w:r>
                </w:p>
              </w:txbxContent>
            </v:textbox>
          </v:shape>
          <v:shape id="_x0000_s1071" type="#_x0000_t202" style="position:absolute;left:947;top:7074;width:540;height:540" filled="f" stroked="f">
            <v:textbox style="mso-next-textbox:#_x0000_s1071" inset=",10.8pt">
              <w:txbxContent>
                <w:p w14:paraId="3A1C8AEA" w14:textId="77777777" w:rsidR="00B31F21" w:rsidRDefault="00B31F21" w:rsidP="00583CCE">
                  <w:pPr>
                    <w:rPr>
                      <w:rFonts w:ascii="Arial" w:hAnsi="Arial" w:cs="Arial"/>
                      <w:sz w:val="16"/>
                      <w:lang w:val="en-US"/>
                    </w:rPr>
                  </w:pPr>
                  <w:r>
                    <w:rPr>
                      <w:rFonts w:ascii="Arial" w:hAnsi="Arial" w:cs="Arial"/>
                      <w:sz w:val="16"/>
                      <w:lang w:val="en-US"/>
                    </w:rPr>
                    <w:t>15</w:t>
                  </w:r>
                </w:p>
              </w:txbxContent>
            </v:textbox>
          </v:shape>
          <v:shape id="_x0000_s1072" type="#_x0000_t202" style="position:absolute;left:947;top:9119;width:540;height:540" filled="f" stroked="f">
            <v:textbox style="mso-next-textbox:#_x0000_s1072" inset=",10.8pt">
              <w:txbxContent>
                <w:p w14:paraId="3D825633" w14:textId="77777777" w:rsidR="00B31F21" w:rsidRDefault="00B31F21" w:rsidP="00583CCE">
                  <w:pPr>
                    <w:rPr>
                      <w:rFonts w:ascii="Arial" w:hAnsi="Arial" w:cs="Arial"/>
                      <w:sz w:val="16"/>
                      <w:lang w:val="en-US"/>
                    </w:rPr>
                  </w:pPr>
                  <w:r>
                    <w:rPr>
                      <w:rFonts w:ascii="Arial" w:hAnsi="Arial" w:cs="Arial"/>
                      <w:sz w:val="16"/>
                      <w:lang w:val="en-US"/>
                    </w:rPr>
                    <w:t>20</w:t>
                  </w:r>
                </w:p>
              </w:txbxContent>
            </v:textbox>
          </v:shape>
          <v:shape id="_x0000_s1073" type="#_x0000_t202" style="position:absolute;left:960;top:11151;width:540;height:540" filled="f" stroked="f">
            <v:textbox style="mso-next-textbox:#_x0000_s1073" inset=",10.8pt">
              <w:txbxContent>
                <w:p w14:paraId="29034B9E" w14:textId="77777777" w:rsidR="00B31F21" w:rsidRDefault="00B31F21" w:rsidP="00583CCE">
                  <w:pPr>
                    <w:rPr>
                      <w:rFonts w:ascii="Arial" w:hAnsi="Arial" w:cs="Arial"/>
                      <w:sz w:val="16"/>
                      <w:lang w:val="en-US"/>
                    </w:rPr>
                  </w:pPr>
                  <w:r>
                    <w:rPr>
                      <w:rFonts w:ascii="Arial" w:hAnsi="Arial" w:cs="Arial"/>
                      <w:sz w:val="16"/>
                      <w:lang w:val="en-US"/>
                    </w:rPr>
                    <w:t>25</w:t>
                  </w:r>
                </w:p>
              </w:txbxContent>
            </v:textbox>
          </v:shape>
          <v:shape id="_x0000_s1074" type="#_x0000_t202" style="position:absolute;left:947;top:13157;width:540;height:540" filled="f" stroked="f">
            <v:textbox style="mso-next-textbox:#_x0000_s1074" inset=",10.8pt">
              <w:txbxContent>
                <w:p w14:paraId="78EFB420" w14:textId="77777777" w:rsidR="00B31F21" w:rsidRDefault="00B31F21" w:rsidP="00583CCE">
                  <w:pPr>
                    <w:rPr>
                      <w:rFonts w:ascii="Arial" w:hAnsi="Arial" w:cs="Arial"/>
                      <w:sz w:val="16"/>
                      <w:lang w:val="en-US"/>
                    </w:rPr>
                  </w:pPr>
                  <w:r>
                    <w:rPr>
                      <w:rFonts w:ascii="Arial" w:hAnsi="Arial" w:cs="Arial"/>
                      <w:sz w:val="16"/>
                      <w:lang w:val="en-US"/>
                    </w:rPr>
                    <w:t>30</w:t>
                  </w:r>
                </w:p>
              </w:txbxContent>
            </v:textbox>
          </v:shape>
        </v:group>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B31F21" w:rsidRPr="009877B4" w14:paraId="5B70835E" w14:textId="77777777" w:rsidTr="006265FC">
      <w:tc>
        <w:tcPr>
          <w:tcW w:w="9620" w:type="dxa"/>
        </w:tcPr>
        <w:p w14:paraId="60771640" w14:textId="77777777" w:rsidR="00B31F21" w:rsidRPr="00231C39" w:rsidRDefault="00B31F21"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8</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p>
        <w:p w14:paraId="539D7A7A" w14:textId="77777777" w:rsidR="00B31F21" w:rsidRPr="00231C39" w:rsidRDefault="00B31F21" w:rsidP="00B31F21">
          <w:pPr>
            <w:pStyle w:val="Header"/>
            <w:spacing w:before="40" w:after="40"/>
            <w:jc w:val="center"/>
            <w:rPr>
              <w:rFonts w:ascii="Courier New" w:hAnsi="Courier New" w:cs="Courier New"/>
              <w:lang w:val="en-CA"/>
            </w:rPr>
          </w:pPr>
          <w:r>
            <w:rPr>
              <w:rFonts w:ascii="Courier New" w:hAnsi="Courier New" w:cs="Courier New"/>
              <w:lang w:val="en-CA"/>
            </w:rPr>
            <w:br/>
          </w:r>
        </w:p>
      </w:tc>
    </w:tr>
  </w:tbl>
  <w:p w14:paraId="066CA051" w14:textId="77777777" w:rsidR="00B31F21"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6E139FFB">
        <v:group id="_x0000_s1055" alt="" style="position:absolute;margin-left:-24.4pt;margin-top:5.4pt;width:28.3pt;height:9in;z-index:251661312;mso-position-horizontal-relative:text;mso-position-vertical-relative:text" coordorigin="947,1535" coordsize="566,12960">
          <v:line id="_x0000_s1056" style="position:absolute" from="1333,1535" to="1333,14495"/>
          <v:line id="_x0000_s1057" style="position:absolute" from="1333,1535" to="1513,1535"/>
          <v:line id="_x0000_s1058" style="position:absolute" from="1333,14495" to="1513,14495"/>
          <v:shapetype id="_x0000_t202" coordsize="21600,21600" o:spt="202" path="m,l,21600r21600,l21600,xe">
            <v:stroke joinstyle="miter"/>
            <v:path gradientshapeok="t" o:connecttype="rect"/>
          </v:shapetype>
          <v:shape id="_x0000_s1059" type="#_x0000_t202" style="position:absolute;left:947;top:2973;width:540;height:540" filled="f" stroked="f">
            <v:textbox style="mso-next-textbox:#_x0000_s1059" inset=",10.8pt">
              <w:txbxContent>
                <w:p w14:paraId="4A204951" w14:textId="77777777" w:rsidR="00B31F21" w:rsidRDefault="00B31F21" w:rsidP="00583CCE">
                  <w:pPr>
                    <w:rPr>
                      <w:rFonts w:ascii="Arial" w:hAnsi="Arial" w:cs="Arial"/>
                      <w:sz w:val="16"/>
                      <w:lang w:val="en-US"/>
                    </w:rPr>
                  </w:pPr>
                  <w:r>
                    <w:rPr>
                      <w:rFonts w:ascii="Arial" w:hAnsi="Arial" w:cs="Arial"/>
                      <w:sz w:val="16"/>
                      <w:lang w:val="en-US"/>
                    </w:rPr>
                    <w:t xml:space="preserve">  5</w:t>
                  </w:r>
                </w:p>
              </w:txbxContent>
            </v:textbox>
          </v:shape>
          <v:shape id="_x0000_s1060" type="#_x0000_t202" style="position:absolute;left:947;top:5172;width:540;height:540" filled="f" stroked="f">
            <v:textbox style="mso-next-textbox:#_x0000_s1060">
              <w:txbxContent>
                <w:p w14:paraId="2B27C328" w14:textId="77777777" w:rsidR="00B31F21" w:rsidRDefault="00B31F21" w:rsidP="00583CCE">
                  <w:pPr>
                    <w:rPr>
                      <w:rFonts w:ascii="Arial" w:hAnsi="Arial" w:cs="Arial"/>
                      <w:sz w:val="16"/>
                      <w:lang w:val="en-US"/>
                    </w:rPr>
                  </w:pPr>
                  <w:r>
                    <w:rPr>
                      <w:rFonts w:ascii="Arial" w:hAnsi="Arial" w:cs="Arial"/>
                      <w:sz w:val="16"/>
                      <w:lang w:val="en-US"/>
                    </w:rPr>
                    <w:t>10</w:t>
                  </w:r>
                </w:p>
              </w:txbxContent>
            </v:textbox>
          </v:shape>
          <v:shape id="_x0000_s1061" type="#_x0000_t202" style="position:absolute;left:947;top:7074;width:540;height:540" filled="f" stroked="f">
            <v:textbox style="mso-next-textbox:#_x0000_s1061" inset=",10.8pt">
              <w:txbxContent>
                <w:p w14:paraId="776EFE77" w14:textId="77777777" w:rsidR="00B31F21" w:rsidRDefault="00B31F21" w:rsidP="00583CCE">
                  <w:pPr>
                    <w:rPr>
                      <w:rFonts w:ascii="Arial" w:hAnsi="Arial" w:cs="Arial"/>
                      <w:sz w:val="16"/>
                      <w:lang w:val="en-US"/>
                    </w:rPr>
                  </w:pPr>
                  <w:r>
                    <w:rPr>
                      <w:rFonts w:ascii="Arial" w:hAnsi="Arial" w:cs="Arial"/>
                      <w:sz w:val="16"/>
                      <w:lang w:val="en-US"/>
                    </w:rPr>
                    <w:t>15</w:t>
                  </w:r>
                </w:p>
              </w:txbxContent>
            </v:textbox>
          </v:shape>
          <v:shape id="_x0000_s1062" type="#_x0000_t202" style="position:absolute;left:947;top:9119;width:540;height:540" filled="f" stroked="f">
            <v:textbox style="mso-next-textbox:#_x0000_s1062" inset=",10.8pt">
              <w:txbxContent>
                <w:p w14:paraId="411074DD" w14:textId="77777777" w:rsidR="00B31F21" w:rsidRDefault="00B31F21" w:rsidP="00583CCE">
                  <w:pPr>
                    <w:rPr>
                      <w:rFonts w:ascii="Arial" w:hAnsi="Arial" w:cs="Arial"/>
                      <w:sz w:val="16"/>
                      <w:lang w:val="en-US"/>
                    </w:rPr>
                  </w:pPr>
                  <w:r>
                    <w:rPr>
                      <w:rFonts w:ascii="Arial" w:hAnsi="Arial" w:cs="Arial"/>
                      <w:sz w:val="16"/>
                      <w:lang w:val="en-US"/>
                    </w:rPr>
                    <w:t>20</w:t>
                  </w:r>
                </w:p>
              </w:txbxContent>
            </v:textbox>
          </v:shape>
          <v:shape id="_x0000_s1063" type="#_x0000_t202" style="position:absolute;left:960;top:11151;width:540;height:540" filled="f" stroked="f">
            <v:textbox style="mso-next-textbox:#_x0000_s1063" inset=",10.8pt">
              <w:txbxContent>
                <w:p w14:paraId="158B44A5" w14:textId="77777777" w:rsidR="00B31F21" w:rsidRDefault="00B31F21" w:rsidP="00583CCE">
                  <w:pPr>
                    <w:rPr>
                      <w:rFonts w:ascii="Arial" w:hAnsi="Arial" w:cs="Arial"/>
                      <w:sz w:val="16"/>
                      <w:lang w:val="en-US"/>
                    </w:rPr>
                  </w:pPr>
                  <w:r>
                    <w:rPr>
                      <w:rFonts w:ascii="Arial" w:hAnsi="Arial" w:cs="Arial"/>
                      <w:sz w:val="16"/>
                      <w:lang w:val="en-US"/>
                    </w:rPr>
                    <w:t>25</w:t>
                  </w:r>
                </w:p>
              </w:txbxContent>
            </v:textbox>
          </v:shape>
          <v:shape id="_x0000_s1064" type="#_x0000_t202" style="position:absolute;left:947;top:13157;width:540;height:540" filled="f" stroked="f">
            <v:textbox style="mso-next-textbox:#_x0000_s1064" inset=",10.8pt">
              <w:txbxContent>
                <w:p w14:paraId="7E220F85" w14:textId="77777777" w:rsidR="00B31F21" w:rsidRDefault="00B31F21" w:rsidP="00583CCE">
                  <w:pPr>
                    <w:rPr>
                      <w:rFonts w:ascii="Arial" w:hAnsi="Arial" w:cs="Arial"/>
                      <w:sz w:val="16"/>
                      <w:lang w:val="en-US"/>
                    </w:rPr>
                  </w:pPr>
                  <w:r>
                    <w:rPr>
                      <w:rFonts w:ascii="Arial" w:hAnsi="Arial" w:cs="Arial"/>
                      <w:sz w:val="16"/>
                      <w:lang w:val="en-US"/>
                    </w:rPr>
                    <w:t>30</w:t>
                  </w:r>
                </w:p>
              </w:txbxContent>
            </v:textbox>
          </v:shape>
        </v:group>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F11090" w:rsidRPr="009877B4" w14:paraId="5FBAA8F8" w14:textId="77777777" w:rsidTr="006265FC">
      <w:tc>
        <w:tcPr>
          <w:tcW w:w="9620" w:type="dxa"/>
        </w:tcPr>
        <w:p w14:paraId="416E2190" w14:textId="77777777" w:rsidR="00F11090" w:rsidRPr="00231C39" w:rsidRDefault="00F11090"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10</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Pr>
              <w:rFonts w:ascii="Courier New" w:hAnsi="Courier New" w:cs="Courier New"/>
              <w:lang w:val="en-CA"/>
            </w:rPr>
            <w:t>Submissions</w:t>
          </w:r>
        </w:p>
        <w:p w14:paraId="390A6B14" w14:textId="77777777" w:rsidR="00F11090" w:rsidRPr="00231C39" w:rsidRDefault="00F11090" w:rsidP="00B31F21">
          <w:pPr>
            <w:pStyle w:val="Header"/>
            <w:spacing w:before="40" w:after="40"/>
            <w:jc w:val="center"/>
            <w:rPr>
              <w:rFonts w:ascii="Courier New" w:hAnsi="Courier New" w:cs="Courier New"/>
              <w:lang w:val="en-CA"/>
            </w:rPr>
          </w:pPr>
          <w:r>
            <w:rPr>
              <w:rFonts w:ascii="Courier New" w:hAnsi="Courier New" w:cs="Courier New"/>
              <w:lang w:val="en-CA"/>
            </w:rPr>
            <w:br/>
          </w:r>
        </w:p>
      </w:tc>
    </w:tr>
  </w:tbl>
  <w:p w14:paraId="16F10F9B" w14:textId="77777777" w:rsidR="00F11090"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01ED402C">
        <v:group id="_x0000_s1045" alt="" style="position:absolute;margin-left:-24.4pt;margin-top:5.4pt;width:28.3pt;height:9in;z-index:251662336;mso-position-horizontal-relative:text;mso-position-vertical-relative:text" coordorigin="947,1535" coordsize="566,12960">
          <v:line id="_x0000_s1046" style="position:absolute" from="1333,1535" to="1333,14495"/>
          <v:line id="_x0000_s1047" style="position:absolute" from="1333,1535" to="1513,1535"/>
          <v:line id="_x0000_s1048" style="position:absolute" from="1333,14495" to="1513,14495"/>
          <v:shapetype id="_x0000_t202" coordsize="21600,21600" o:spt="202" path="m,l,21600r21600,l21600,xe">
            <v:stroke joinstyle="miter"/>
            <v:path gradientshapeok="t" o:connecttype="rect"/>
          </v:shapetype>
          <v:shape id="_x0000_s1049" type="#_x0000_t202" style="position:absolute;left:947;top:2973;width:540;height:540" filled="f" stroked="f">
            <v:textbox style="mso-next-textbox:#_x0000_s1049" inset=",10.8pt">
              <w:txbxContent>
                <w:p w14:paraId="3A1EE756" w14:textId="77777777" w:rsidR="00F11090" w:rsidRDefault="00F11090" w:rsidP="00583CCE">
                  <w:pPr>
                    <w:rPr>
                      <w:rFonts w:ascii="Arial" w:hAnsi="Arial" w:cs="Arial"/>
                      <w:sz w:val="16"/>
                      <w:lang w:val="en-US"/>
                    </w:rPr>
                  </w:pPr>
                  <w:r>
                    <w:rPr>
                      <w:rFonts w:ascii="Arial" w:hAnsi="Arial" w:cs="Arial"/>
                      <w:sz w:val="16"/>
                      <w:lang w:val="en-US"/>
                    </w:rPr>
                    <w:t xml:space="preserve">  5</w:t>
                  </w:r>
                </w:p>
              </w:txbxContent>
            </v:textbox>
          </v:shape>
          <v:shape id="_x0000_s1050" type="#_x0000_t202" style="position:absolute;left:947;top:5172;width:540;height:540" filled="f" stroked="f">
            <v:textbox style="mso-next-textbox:#_x0000_s1050">
              <w:txbxContent>
                <w:p w14:paraId="11FDF707" w14:textId="77777777" w:rsidR="00F11090" w:rsidRDefault="00F11090" w:rsidP="00583CCE">
                  <w:pPr>
                    <w:rPr>
                      <w:rFonts w:ascii="Arial" w:hAnsi="Arial" w:cs="Arial"/>
                      <w:sz w:val="16"/>
                      <w:lang w:val="en-US"/>
                    </w:rPr>
                  </w:pPr>
                  <w:r>
                    <w:rPr>
                      <w:rFonts w:ascii="Arial" w:hAnsi="Arial" w:cs="Arial"/>
                      <w:sz w:val="16"/>
                      <w:lang w:val="en-US"/>
                    </w:rPr>
                    <w:t>10</w:t>
                  </w:r>
                </w:p>
              </w:txbxContent>
            </v:textbox>
          </v:shape>
          <v:shape id="_x0000_s1051" type="#_x0000_t202" style="position:absolute;left:947;top:7074;width:540;height:540" filled="f" stroked="f">
            <v:textbox style="mso-next-textbox:#_x0000_s1051" inset=",10.8pt">
              <w:txbxContent>
                <w:p w14:paraId="62F4F8FC" w14:textId="77777777" w:rsidR="00F11090" w:rsidRDefault="00F11090" w:rsidP="00583CCE">
                  <w:pPr>
                    <w:rPr>
                      <w:rFonts w:ascii="Arial" w:hAnsi="Arial" w:cs="Arial"/>
                      <w:sz w:val="16"/>
                      <w:lang w:val="en-US"/>
                    </w:rPr>
                  </w:pPr>
                  <w:r>
                    <w:rPr>
                      <w:rFonts w:ascii="Arial" w:hAnsi="Arial" w:cs="Arial"/>
                      <w:sz w:val="16"/>
                      <w:lang w:val="en-US"/>
                    </w:rPr>
                    <w:t>15</w:t>
                  </w:r>
                </w:p>
              </w:txbxContent>
            </v:textbox>
          </v:shape>
          <v:shape id="_x0000_s1052" type="#_x0000_t202" style="position:absolute;left:947;top:9119;width:540;height:540" filled="f" stroked="f">
            <v:textbox style="mso-next-textbox:#_x0000_s1052" inset=",10.8pt">
              <w:txbxContent>
                <w:p w14:paraId="1996B676" w14:textId="77777777" w:rsidR="00F11090" w:rsidRDefault="00F11090" w:rsidP="00583CCE">
                  <w:pPr>
                    <w:rPr>
                      <w:rFonts w:ascii="Arial" w:hAnsi="Arial" w:cs="Arial"/>
                      <w:sz w:val="16"/>
                      <w:lang w:val="en-US"/>
                    </w:rPr>
                  </w:pPr>
                  <w:r>
                    <w:rPr>
                      <w:rFonts w:ascii="Arial" w:hAnsi="Arial" w:cs="Arial"/>
                      <w:sz w:val="16"/>
                      <w:lang w:val="en-US"/>
                    </w:rPr>
                    <w:t>20</w:t>
                  </w:r>
                </w:p>
              </w:txbxContent>
            </v:textbox>
          </v:shape>
          <v:shape id="_x0000_s1053" type="#_x0000_t202" style="position:absolute;left:960;top:11151;width:540;height:540" filled="f" stroked="f">
            <v:textbox style="mso-next-textbox:#_x0000_s1053" inset=",10.8pt">
              <w:txbxContent>
                <w:p w14:paraId="1F2E6CF3" w14:textId="77777777" w:rsidR="00F11090" w:rsidRDefault="00F11090" w:rsidP="00583CCE">
                  <w:pPr>
                    <w:rPr>
                      <w:rFonts w:ascii="Arial" w:hAnsi="Arial" w:cs="Arial"/>
                      <w:sz w:val="16"/>
                      <w:lang w:val="en-US"/>
                    </w:rPr>
                  </w:pPr>
                  <w:r>
                    <w:rPr>
                      <w:rFonts w:ascii="Arial" w:hAnsi="Arial" w:cs="Arial"/>
                      <w:sz w:val="16"/>
                      <w:lang w:val="en-US"/>
                    </w:rPr>
                    <w:t>25</w:t>
                  </w:r>
                </w:p>
              </w:txbxContent>
            </v:textbox>
          </v:shape>
          <v:shape id="_x0000_s1054" type="#_x0000_t202" style="position:absolute;left:947;top:13157;width:540;height:540" filled="f" stroked="f">
            <v:textbox style="mso-next-textbox:#_x0000_s1054" inset=",10.8pt">
              <w:txbxContent>
                <w:p w14:paraId="20189DC4" w14:textId="77777777" w:rsidR="00F11090" w:rsidRDefault="00F11090" w:rsidP="00583CCE">
                  <w:pPr>
                    <w:rPr>
                      <w:rFonts w:ascii="Arial" w:hAnsi="Arial" w:cs="Arial"/>
                      <w:sz w:val="16"/>
                      <w:lang w:val="en-US"/>
                    </w:rPr>
                  </w:pPr>
                  <w:r>
                    <w:rPr>
                      <w:rFonts w:ascii="Arial" w:hAnsi="Arial" w:cs="Arial"/>
                      <w:sz w:val="16"/>
                      <w:lang w:val="en-US"/>
                    </w:rPr>
                    <w:t>30</w:t>
                  </w:r>
                </w:p>
              </w:txbxContent>
            </v:textbox>
          </v:shape>
        </v:group>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984925" w:rsidRPr="009877B4" w14:paraId="79156EF9" w14:textId="77777777" w:rsidTr="006265FC">
      <w:tc>
        <w:tcPr>
          <w:tcW w:w="9620" w:type="dxa"/>
        </w:tcPr>
        <w:p w14:paraId="7CB1A32A" w14:textId="77777777" w:rsidR="00984925" w:rsidRPr="00231C39" w:rsidRDefault="00984925"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20</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Pr>
              <w:rFonts w:ascii="Courier New" w:hAnsi="Courier New" w:cs="Courier New"/>
              <w:lang w:val="en-CA"/>
            </w:rPr>
            <w:t>Reasons for Sentence</w:t>
          </w:r>
        </w:p>
        <w:p w14:paraId="45CD8934" w14:textId="77777777" w:rsidR="00984925" w:rsidRPr="00231C39" w:rsidRDefault="00984925" w:rsidP="00B31F21">
          <w:pPr>
            <w:pStyle w:val="Header"/>
            <w:spacing w:before="40" w:after="40"/>
            <w:jc w:val="center"/>
            <w:rPr>
              <w:rFonts w:ascii="Courier New" w:hAnsi="Courier New" w:cs="Courier New"/>
              <w:lang w:val="en-CA"/>
            </w:rPr>
          </w:pPr>
          <w:r>
            <w:rPr>
              <w:rFonts w:ascii="Courier New" w:hAnsi="Courier New" w:cs="Courier New"/>
              <w:lang w:val="en-CA"/>
            </w:rPr>
            <w:br/>
          </w:r>
        </w:p>
      </w:tc>
    </w:tr>
  </w:tbl>
  <w:p w14:paraId="464F338D" w14:textId="77777777" w:rsidR="00984925"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05C37F53">
        <v:group id="_x0000_s1035" alt="" style="position:absolute;margin-left:-24.4pt;margin-top:5.4pt;width:28.3pt;height:9in;z-index:251663360;mso-position-horizontal-relative:text;mso-position-vertical-relative:text" coordorigin="947,1535" coordsize="566,12960">
          <v:line id="_x0000_s1036" style="position:absolute" from="1333,1535" to="1333,14495"/>
          <v:line id="_x0000_s1037" style="position:absolute" from="1333,1535" to="1513,1535"/>
          <v:line id="_x0000_s1038" style="position:absolute" from="1333,14495" to="1513,14495"/>
          <v:shapetype id="_x0000_t202" coordsize="21600,21600" o:spt="202" path="m,l,21600r21600,l21600,xe">
            <v:stroke joinstyle="miter"/>
            <v:path gradientshapeok="t" o:connecttype="rect"/>
          </v:shapetype>
          <v:shape id="_x0000_s1039" type="#_x0000_t202" style="position:absolute;left:947;top:2973;width:540;height:540" filled="f" stroked="f">
            <v:textbox style="mso-next-textbox:#_x0000_s1039" inset=",10.8pt">
              <w:txbxContent>
                <w:p w14:paraId="3A073781" w14:textId="77777777" w:rsidR="00984925" w:rsidRDefault="00984925" w:rsidP="00583CCE">
                  <w:pPr>
                    <w:rPr>
                      <w:rFonts w:ascii="Arial" w:hAnsi="Arial" w:cs="Arial"/>
                      <w:sz w:val="16"/>
                      <w:lang w:val="en-US"/>
                    </w:rPr>
                  </w:pPr>
                  <w:r>
                    <w:rPr>
                      <w:rFonts w:ascii="Arial" w:hAnsi="Arial" w:cs="Arial"/>
                      <w:sz w:val="16"/>
                      <w:lang w:val="en-US"/>
                    </w:rPr>
                    <w:t xml:space="preserve">  5</w:t>
                  </w:r>
                </w:p>
              </w:txbxContent>
            </v:textbox>
          </v:shape>
          <v:shape id="_x0000_s1040" type="#_x0000_t202" style="position:absolute;left:947;top:5172;width:540;height:540" filled="f" stroked="f">
            <v:textbox style="mso-next-textbox:#_x0000_s1040">
              <w:txbxContent>
                <w:p w14:paraId="28F1B010" w14:textId="77777777" w:rsidR="00984925" w:rsidRDefault="00984925" w:rsidP="00583CCE">
                  <w:pPr>
                    <w:rPr>
                      <w:rFonts w:ascii="Arial" w:hAnsi="Arial" w:cs="Arial"/>
                      <w:sz w:val="16"/>
                      <w:lang w:val="en-US"/>
                    </w:rPr>
                  </w:pPr>
                  <w:r>
                    <w:rPr>
                      <w:rFonts w:ascii="Arial" w:hAnsi="Arial" w:cs="Arial"/>
                      <w:sz w:val="16"/>
                      <w:lang w:val="en-US"/>
                    </w:rPr>
                    <w:t>10</w:t>
                  </w:r>
                </w:p>
              </w:txbxContent>
            </v:textbox>
          </v:shape>
          <v:shape id="_x0000_s1041" type="#_x0000_t202" style="position:absolute;left:947;top:7074;width:540;height:540" filled="f" stroked="f">
            <v:textbox style="mso-next-textbox:#_x0000_s1041" inset=",10.8pt">
              <w:txbxContent>
                <w:p w14:paraId="17ABAC1E" w14:textId="77777777" w:rsidR="00984925" w:rsidRDefault="00984925" w:rsidP="00583CCE">
                  <w:pPr>
                    <w:rPr>
                      <w:rFonts w:ascii="Arial" w:hAnsi="Arial" w:cs="Arial"/>
                      <w:sz w:val="16"/>
                      <w:lang w:val="en-US"/>
                    </w:rPr>
                  </w:pPr>
                  <w:r>
                    <w:rPr>
                      <w:rFonts w:ascii="Arial" w:hAnsi="Arial" w:cs="Arial"/>
                      <w:sz w:val="16"/>
                      <w:lang w:val="en-US"/>
                    </w:rPr>
                    <w:t>15</w:t>
                  </w:r>
                </w:p>
              </w:txbxContent>
            </v:textbox>
          </v:shape>
          <v:shape id="_x0000_s1042" type="#_x0000_t202" style="position:absolute;left:947;top:9119;width:540;height:540" filled="f" stroked="f">
            <v:textbox style="mso-next-textbox:#_x0000_s1042" inset=",10.8pt">
              <w:txbxContent>
                <w:p w14:paraId="292FC0A6" w14:textId="77777777" w:rsidR="00984925" w:rsidRDefault="00984925" w:rsidP="00583CCE">
                  <w:pPr>
                    <w:rPr>
                      <w:rFonts w:ascii="Arial" w:hAnsi="Arial" w:cs="Arial"/>
                      <w:sz w:val="16"/>
                      <w:lang w:val="en-US"/>
                    </w:rPr>
                  </w:pPr>
                  <w:r>
                    <w:rPr>
                      <w:rFonts w:ascii="Arial" w:hAnsi="Arial" w:cs="Arial"/>
                      <w:sz w:val="16"/>
                      <w:lang w:val="en-US"/>
                    </w:rPr>
                    <w:t>20</w:t>
                  </w:r>
                </w:p>
              </w:txbxContent>
            </v:textbox>
          </v:shape>
          <v:shape id="_x0000_s1043" type="#_x0000_t202" style="position:absolute;left:960;top:11151;width:540;height:540" filled="f" stroked="f">
            <v:textbox style="mso-next-textbox:#_x0000_s1043" inset=",10.8pt">
              <w:txbxContent>
                <w:p w14:paraId="63EF252B" w14:textId="77777777" w:rsidR="00984925" w:rsidRDefault="00984925" w:rsidP="00583CCE">
                  <w:pPr>
                    <w:rPr>
                      <w:rFonts w:ascii="Arial" w:hAnsi="Arial" w:cs="Arial"/>
                      <w:sz w:val="16"/>
                      <w:lang w:val="en-US"/>
                    </w:rPr>
                  </w:pPr>
                  <w:r>
                    <w:rPr>
                      <w:rFonts w:ascii="Arial" w:hAnsi="Arial" w:cs="Arial"/>
                      <w:sz w:val="16"/>
                      <w:lang w:val="en-US"/>
                    </w:rPr>
                    <w:t>25</w:t>
                  </w:r>
                </w:p>
              </w:txbxContent>
            </v:textbox>
          </v:shape>
          <v:shape id="_x0000_s1044" type="#_x0000_t202" style="position:absolute;left:947;top:13157;width:540;height:540" filled="f" stroked="f">
            <v:textbox style="mso-next-textbox:#_x0000_s1044" inset=",10.8pt">
              <w:txbxContent>
                <w:p w14:paraId="73769190" w14:textId="77777777" w:rsidR="00984925" w:rsidRDefault="00984925" w:rsidP="00583CCE">
                  <w:pPr>
                    <w:rPr>
                      <w:rFonts w:ascii="Arial" w:hAnsi="Arial" w:cs="Arial"/>
                      <w:sz w:val="16"/>
                      <w:lang w:val="en-US"/>
                    </w:rPr>
                  </w:pPr>
                  <w:r>
                    <w:rPr>
                      <w:rFonts w:ascii="Arial" w:hAnsi="Arial" w:cs="Arial"/>
                      <w:sz w:val="16"/>
                      <w:lang w:val="en-US"/>
                    </w:rPr>
                    <w:t>30</w:t>
                  </w:r>
                </w:p>
              </w:txbxContent>
            </v:textbox>
          </v:shape>
        </v:group>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dotted" w:sz="2" w:space="0" w:color="auto"/>
        <w:insideV w:val="dotted" w:sz="2" w:space="0" w:color="auto"/>
      </w:tblBorders>
      <w:tblLook w:val="04A0" w:firstRow="1" w:lastRow="0" w:firstColumn="1" w:lastColumn="0" w:noHBand="0" w:noVBand="1"/>
    </w:tblPr>
    <w:tblGrid>
      <w:gridCol w:w="9620"/>
    </w:tblGrid>
    <w:tr w:rsidR="00245C93" w:rsidRPr="009877B4" w14:paraId="53E47693" w14:textId="77777777" w:rsidTr="006265FC">
      <w:tc>
        <w:tcPr>
          <w:tcW w:w="9620" w:type="dxa"/>
        </w:tcPr>
        <w:p w14:paraId="3E315272" w14:textId="77777777" w:rsidR="00245C93" w:rsidRPr="00231C39" w:rsidRDefault="00245C93" w:rsidP="00134658">
          <w:pPr>
            <w:pStyle w:val="Header"/>
            <w:spacing w:before="40" w:after="40"/>
            <w:jc w:val="center"/>
            <w:rPr>
              <w:rFonts w:ascii="Courier New" w:hAnsi="Courier New" w:cs="Courier New"/>
              <w:lang w:val="en-CA"/>
            </w:rPr>
          </w:pPr>
          <w:r w:rsidRPr="00231C39">
            <w:rPr>
              <w:rFonts w:ascii="Courier New" w:hAnsi="Courier New" w:cs="Courier New"/>
              <w:lang w:val="en-CA"/>
            </w:rPr>
            <w:fldChar w:fldCharType="begin"/>
          </w:r>
          <w:r w:rsidRPr="00231C39">
            <w:rPr>
              <w:rFonts w:ascii="Courier New" w:hAnsi="Courier New" w:cs="Courier New"/>
              <w:lang w:val="en-CA"/>
            </w:rPr>
            <w:instrText xml:space="preserve"> PAGE   \* MERGEFORMAT </w:instrText>
          </w:r>
          <w:r w:rsidRPr="00231C39">
            <w:rPr>
              <w:rFonts w:ascii="Courier New" w:hAnsi="Courier New" w:cs="Courier New"/>
              <w:lang w:val="en-CA"/>
            </w:rPr>
            <w:fldChar w:fldCharType="separate"/>
          </w:r>
          <w:r w:rsidR="0009776A">
            <w:rPr>
              <w:rFonts w:ascii="Courier New" w:hAnsi="Courier New" w:cs="Courier New"/>
              <w:noProof/>
              <w:lang w:val="en-CA"/>
            </w:rPr>
            <w:t>22</w:t>
          </w:r>
          <w:r w:rsidRPr="00231C39">
            <w:rPr>
              <w:rFonts w:ascii="Courier New" w:hAnsi="Courier New" w:cs="Courier New"/>
              <w:noProof/>
              <w:lang w:val="en-CA"/>
            </w:rPr>
            <w:fldChar w:fldCharType="end"/>
          </w:r>
          <w:r w:rsidRPr="00231C39">
            <w:rPr>
              <w:rFonts w:ascii="Courier New" w:hAnsi="Courier New" w:cs="Courier New"/>
              <w:noProof/>
              <w:lang w:val="en-CA"/>
            </w:rPr>
            <w:t>.</w:t>
          </w:r>
          <w:r w:rsidRPr="00231C39">
            <w:rPr>
              <w:rFonts w:ascii="Courier New" w:hAnsi="Courier New" w:cs="Courier New"/>
              <w:lang w:val="en-CA"/>
            </w:rPr>
            <w:br/>
          </w:r>
          <w:r>
            <w:rPr>
              <w:rFonts w:ascii="Courier New" w:hAnsi="Courier New" w:cs="Courier New"/>
              <w:lang w:val="en-CA"/>
            </w:rPr>
            <w:t>Certification</w:t>
          </w:r>
        </w:p>
        <w:p w14:paraId="0534C133" w14:textId="77777777" w:rsidR="00245C93" w:rsidRPr="00231C39" w:rsidRDefault="00245C93" w:rsidP="00134658">
          <w:pPr>
            <w:pStyle w:val="Header"/>
            <w:spacing w:before="40" w:after="40"/>
            <w:jc w:val="center"/>
            <w:rPr>
              <w:rFonts w:ascii="Courier New" w:hAnsi="Courier New" w:cs="Courier New"/>
              <w:lang w:val="en-CA"/>
            </w:rPr>
          </w:pPr>
        </w:p>
      </w:tc>
    </w:tr>
  </w:tbl>
  <w:p w14:paraId="7EA5D651" w14:textId="77777777" w:rsidR="00245C93" w:rsidRPr="00542A9E" w:rsidRDefault="00A21B92" w:rsidP="00134658">
    <w:pPr>
      <w:pStyle w:val="Header"/>
      <w:spacing w:line="20" w:lineRule="exact"/>
      <w:rPr>
        <w:rFonts w:cs="Courier New"/>
        <w:lang w:val="en-CA"/>
      </w:rPr>
    </w:pPr>
    <w:r>
      <w:rPr>
        <w:rFonts w:ascii="Arial" w:hAnsi="Arial" w:cs="Arial"/>
        <w:noProof/>
        <w:sz w:val="14"/>
        <w:lang w:val="en-CA" w:eastAsia="en-CA"/>
      </w:rPr>
      <w:pict w14:anchorId="37F8547E">
        <v:group id="_x0000_s1025" alt="" style="position:absolute;margin-left:-24.4pt;margin-top:5.4pt;width:28.3pt;height:9in;z-index:251655168;mso-position-horizontal-relative:text;mso-position-vertical-relative:text" coordorigin="947,1535" coordsize="566,12960">
          <v:line id="_x0000_s1026" style="position:absolute" from="1333,1535" to="1333,14495"/>
          <v:line id="_x0000_s1027" style="position:absolute" from="1333,1535" to="1513,1535"/>
          <v:line id="_x0000_s1028" style="position:absolute" from="1333,14495" to="1513,14495"/>
          <v:shapetype id="_x0000_t202" coordsize="21600,21600" o:spt="202" path="m,l,21600r21600,l21600,xe">
            <v:stroke joinstyle="miter"/>
            <v:path gradientshapeok="t" o:connecttype="rect"/>
          </v:shapetype>
          <v:shape id="_x0000_s1029" type="#_x0000_t202" style="position:absolute;left:947;top:2973;width:540;height:540" filled="f" stroked="f">
            <v:textbox style="mso-next-textbox:#_x0000_s1029" inset=",10.8pt">
              <w:txbxContent>
                <w:p w14:paraId="78D2F670" w14:textId="77777777" w:rsidR="00245C93" w:rsidRDefault="00245C93" w:rsidP="00583CCE">
                  <w:pPr>
                    <w:rPr>
                      <w:rFonts w:ascii="Arial" w:hAnsi="Arial" w:cs="Arial"/>
                      <w:sz w:val="16"/>
                      <w:lang w:val="en-US"/>
                    </w:rPr>
                  </w:pPr>
                  <w:r>
                    <w:rPr>
                      <w:rFonts w:ascii="Arial" w:hAnsi="Arial" w:cs="Arial"/>
                      <w:sz w:val="16"/>
                      <w:lang w:val="en-US"/>
                    </w:rPr>
                    <w:t xml:space="preserve">  5</w:t>
                  </w:r>
                </w:p>
              </w:txbxContent>
            </v:textbox>
          </v:shape>
          <v:shape id="_x0000_s1030" type="#_x0000_t202" style="position:absolute;left:947;top:5172;width:540;height:540" filled="f" stroked="f">
            <v:textbox style="mso-next-textbox:#_x0000_s1030">
              <w:txbxContent>
                <w:p w14:paraId="07AFAD7A" w14:textId="77777777" w:rsidR="00245C93" w:rsidRDefault="00245C93" w:rsidP="00583CCE">
                  <w:pPr>
                    <w:rPr>
                      <w:rFonts w:ascii="Arial" w:hAnsi="Arial" w:cs="Arial"/>
                      <w:sz w:val="16"/>
                      <w:lang w:val="en-US"/>
                    </w:rPr>
                  </w:pPr>
                  <w:r>
                    <w:rPr>
                      <w:rFonts w:ascii="Arial" w:hAnsi="Arial" w:cs="Arial"/>
                      <w:sz w:val="16"/>
                      <w:lang w:val="en-US"/>
                    </w:rPr>
                    <w:t>10</w:t>
                  </w:r>
                </w:p>
              </w:txbxContent>
            </v:textbox>
          </v:shape>
          <v:shape id="_x0000_s1031" type="#_x0000_t202" style="position:absolute;left:947;top:7074;width:540;height:540" filled="f" stroked="f">
            <v:textbox style="mso-next-textbox:#_x0000_s1031" inset=",10.8pt">
              <w:txbxContent>
                <w:p w14:paraId="5FF9E963" w14:textId="77777777" w:rsidR="00245C93" w:rsidRDefault="00245C93" w:rsidP="00583CCE">
                  <w:pPr>
                    <w:rPr>
                      <w:rFonts w:ascii="Arial" w:hAnsi="Arial" w:cs="Arial"/>
                      <w:sz w:val="16"/>
                      <w:lang w:val="en-US"/>
                    </w:rPr>
                  </w:pPr>
                  <w:r>
                    <w:rPr>
                      <w:rFonts w:ascii="Arial" w:hAnsi="Arial" w:cs="Arial"/>
                      <w:sz w:val="16"/>
                      <w:lang w:val="en-US"/>
                    </w:rPr>
                    <w:t>15</w:t>
                  </w:r>
                </w:p>
              </w:txbxContent>
            </v:textbox>
          </v:shape>
          <v:shape id="_x0000_s1032" type="#_x0000_t202" style="position:absolute;left:947;top:9119;width:540;height:540" filled="f" stroked="f">
            <v:textbox style="mso-next-textbox:#_x0000_s1032" inset=",10.8pt">
              <w:txbxContent>
                <w:p w14:paraId="47BB431B" w14:textId="77777777" w:rsidR="00245C93" w:rsidRDefault="00245C93" w:rsidP="00583CCE">
                  <w:pPr>
                    <w:rPr>
                      <w:rFonts w:ascii="Arial" w:hAnsi="Arial" w:cs="Arial"/>
                      <w:sz w:val="16"/>
                      <w:lang w:val="en-US"/>
                    </w:rPr>
                  </w:pPr>
                  <w:r>
                    <w:rPr>
                      <w:rFonts w:ascii="Arial" w:hAnsi="Arial" w:cs="Arial"/>
                      <w:sz w:val="16"/>
                      <w:lang w:val="en-US"/>
                    </w:rPr>
                    <w:t>20</w:t>
                  </w:r>
                </w:p>
              </w:txbxContent>
            </v:textbox>
          </v:shape>
          <v:shape id="_x0000_s1033" type="#_x0000_t202" style="position:absolute;left:960;top:11151;width:540;height:540" filled="f" stroked="f">
            <v:textbox style="mso-next-textbox:#_x0000_s1033" inset=",10.8pt">
              <w:txbxContent>
                <w:p w14:paraId="01808116" w14:textId="77777777" w:rsidR="00245C93" w:rsidRDefault="00245C93" w:rsidP="00583CCE">
                  <w:pPr>
                    <w:rPr>
                      <w:rFonts w:ascii="Arial" w:hAnsi="Arial" w:cs="Arial"/>
                      <w:sz w:val="16"/>
                      <w:lang w:val="en-US"/>
                    </w:rPr>
                  </w:pPr>
                  <w:r>
                    <w:rPr>
                      <w:rFonts w:ascii="Arial" w:hAnsi="Arial" w:cs="Arial"/>
                      <w:sz w:val="16"/>
                      <w:lang w:val="en-US"/>
                    </w:rPr>
                    <w:t>25</w:t>
                  </w:r>
                </w:p>
              </w:txbxContent>
            </v:textbox>
          </v:shape>
          <v:shape id="_x0000_s1034" type="#_x0000_t202" style="position:absolute;left:947;top:13157;width:540;height:540" filled="f" stroked="f">
            <v:textbox style="mso-next-textbox:#_x0000_s1034" inset=",10.8pt">
              <w:txbxContent>
                <w:p w14:paraId="197255B9" w14:textId="77777777" w:rsidR="00245C93" w:rsidRDefault="00245C93" w:rsidP="00583CCE">
                  <w:pPr>
                    <w:rPr>
                      <w:rFonts w:ascii="Arial" w:hAnsi="Arial" w:cs="Arial"/>
                      <w:sz w:val="16"/>
                      <w:lang w:val="en-US"/>
                    </w:rPr>
                  </w:pPr>
                  <w:r>
                    <w:rPr>
                      <w:rFonts w:ascii="Arial" w:hAnsi="Arial" w:cs="Arial"/>
                      <w:sz w:val="16"/>
                      <w:lang w:val="en-US"/>
                    </w:rPr>
                    <w:t>30</w:t>
                  </w:r>
                </w:p>
              </w:txbxContent>
            </v:textbox>
          </v:shap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C26"/>
    <w:multiLevelType w:val="hybridMultilevel"/>
    <w:tmpl w:val="569AED20"/>
    <w:lvl w:ilvl="0" w:tplc="DA127C4E">
      <w:start w:val="17"/>
      <w:numFmt w:val="upperLetter"/>
      <w:lvlText w:val="%1."/>
      <w:lvlJc w:val="left"/>
      <w:pPr>
        <w:tabs>
          <w:tab w:val="num" w:pos="2568"/>
        </w:tabs>
        <w:ind w:left="2568" w:hanging="585"/>
      </w:pPr>
      <w:rPr>
        <w:rFonts w:hint="default"/>
      </w:rPr>
    </w:lvl>
    <w:lvl w:ilvl="1" w:tplc="04090019" w:tentative="1">
      <w:start w:val="1"/>
      <w:numFmt w:val="lowerLetter"/>
      <w:lvlText w:val="%2."/>
      <w:lvlJc w:val="left"/>
      <w:pPr>
        <w:tabs>
          <w:tab w:val="num" w:pos="3063"/>
        </w:tabs>
        <w:ind w:left="3063" w:hanging="360"/>
      </w:pPr>
    </w:lvl>
    <w:lvl w:ilvl="2" w:tplc="0409001B" w:tentative="1">
      <w:start w:val="1"/>
      <w:numFmt w:val="lowerRoman"/>
      <w:lvlText w:val="%3."/>
      <w:lvlJc w:val="right"/>
      <w:pPr>
        <w:tabs>
          <w:tab w:val="num" w:pos="3783"/>
        </w:tabs>
        <w:ind w:left="3783" w:hanging="180"/>
      </w:pPr>
    </w:lvl>
    <w:lvl w:ilvl="3" w:tplc="0409000F" w:tentative="1">
      <w:start w:val="1"/>
      <w:numFmt w:val="decimal"/>
      <w:lvlText w:val="%4."/>
      <w:lvlJc w:val="left"/>
      <w:pPr>
        <w:tabs>
          <w:tab w:val="num" w:pos="4503"/>
        </w:tabs>
        <w:ind w:left="4503" w:hanging="360"/>
      </w:pPr>
    </w:lvl>
    <w:lvl w:ilvl="4" w:tplc="04090019" w:tentative="1">
      <w:start w:val="1"/>
      <w:numFmt w:val="lowerLetter"/>
      <w:lvlText w:val="%5."/>
      <w:lvlJc w:val="left"/>
      <w:pPr>
        <w:tabs>
          <w:tab w:val="num" w:pos="5223"/>
        </w:tabs>
        <w:ind w:left="5223" w:hanging="360"/>
      </w:pPr>
    </w:lvl>
    <w:lvl w:ilvl="5" w:tplc="0409001B" w:tentative="1">
      <w:start w:val="1"/>
      <w:numFmt w:val="lowerRoman"/>
      <w:lvlText w:val="%6."/>
      <w:lvlJc w:val="right"/>
      <w:pPr>
        <w:tabs>
          <w:tab w:val="num" w:pos="5943"/>
        </w:tabs>
        <w:ind w:left="5943" w:hanging="180"/>
      </w:pPr>
    </w:lvl>
    <w:lvl w:ilvl="6" w:tplc="0409000F" w:tentative="1">
      <w:start w:val="1"/>
      <w:numFmt w:val="decimal"/>
      <w:lvlText w:val="%7."/>
      <w:lvlJc w:val="left"/>
      <w:pPr>
        <w:tabs>
          <w:tab w:val="num" w:pos="6663"/>
        </w:tabs>
        <w:ind w:left="6663" w:hanging="360"/>
      </w:pPr>
    </w:lvl>
    <w:lvl w:ilvl="7" w:tplc="04090019" w:tentative="1">
      <w:start w:val="1"/>
      <w:numFmt w:val="lowerLetter"/>
      <w:lvlText w:val="%8."/>
      <w:lvlJc w:val="left"/>
      <w:pPr>
        <w:tabs>
          <w:tab w:val="num" w:pos="7383"/>
        </w:tabs>
        <w:ind w:left="7383" w:hanging="360"/>
      </w:pPr>
    </w:lvl>
    <w:lvl w:ilvl="8" w:tplc="0409001B" w:tentative="1">
      <w:start w:val="1"/>
      <w:numFmt w:val="lowerRoman"/>
      <w:lvlText w:val="%9."/>
      <w:lvlJc w:val="right"/>
      <w:pPr>
        <w:tabs>
          <w:tab w:val="num" w:pos="8103"/>
        </w:tabs>
        <w:ind w:left="8103" w:hanging="180"/>
      </w:pPr>
    </w:lvl>
  </w:abstractNum>
  <w:num w:numId="1" w16cid:durableId="72622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oNotTrackMoves/>
  <w:defaultTabStop w:val="720"/>
  <w:drawingGridHorizontalSpacing w:val="120"/>
  <w:displayHorizontalDrawingGridEvery w:val="2"/>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6001"/>
    <w:rsid w:val="0000064F"/>
    <w:rsid w:val="00001329"/>
    <w:rsid w:val="00003754"/>
    <w:rsid w:val="00003A0E"/>
    <w:rsid w:val="00003AD1"/>
    <w:rsid w:val="000048AE"/>
    <w:rsid w:val="0000558E"/>
    <w:rsid w:val="00005A35"/>
    <w:rsid w:val="000113A2"/>
    <w:rsid w:val="00011408"/>
    <w:rsid w:val="00012044"/>
    <w:rsid w:val="00013022"/>
    <w:rsid w:val="000133ED"/>
    <w:rsid w:val="0001427F"/>
    <w:rsid w:val="00015D6C"/>
    <w:rsid w:val="0001764C"/>
    <w:rsid w:val="00020F1D"/>
    <w:rsid w:val="00023306"/>
    <w:rsid w:val="000239E7"/>
    <w:rsid w:val="00025FCE"/>
    <w:rsid w:val="00031389"/>
    <w:rsid w:val="00040AE1"/>
    <w:rsid w:val="00044997"/>
    <w:rsid w:val="00051603"/>
    <w:rsid w:val="0005179C"/>
    <w:rsid w:val="00051C86"/>
    <w:rsid w:val="00053C7F"/>
    <w:rsid w:val="00053FC4"/>
    <w:rsid w:val="000547EA"/>
    <w:rsid w:val="000558D9"/>
    <w:rsid w:val="000559F6"/>
    <w:rsid w:val="00056B78"/>
    <w:rsid w:val="00057A22"/>
    <w:rsid w:val="00060421"/>
    <w:rsid w:val="00062A20"/>
    <w:rsid w:val="0006494F"/>
    <w:rsid w:val="000651D1"/>
    <w:rsid w:val="00065256"/>
    <w:rsid w:val="0006607B"/>
    <w:rsid w:val="00067AA0"/>
    <w:rsid w:val="000700FC"/>
    <w:rsid w:val="00070D90"/>
    <w:rsid w:val="000710CC"/>
    <w:rsid w:val="000719E2"/>
    <w:rsid w:val="00072019"/>
    <w:rsid w:val="00074301"/>
    <w:rsid w:val="00081ABD"/>
    <w:rsid w:val="0008276A"/>
    <w:rsid w:val="00082C33"/>
    <w:rsid w:val="00083BB7"/>
    <w:rsid w:val="00084065"/>
    <w:rsid w:val="00085E80"/>
    <w:rsid w:val="00092F84"/>
    <w:rsid w:val="00094A8D"/>
    <w:rsid w:val="00095754"/>
    <w:rsid w:val="0009776A"/>
    <w:rsid w:val="000A090E"/>
    <w:rsid w:val="000A4E17"/>
    <w:rsid w:val="000A5148"/>
    <w:rsid w:val="000A54CA"/>
    <w:rsid w:val="000A5BA1"/>
    <w:rsid w:val="000A6F9F"/>
    <w:rsid w:val="000B05E2"/>
    <w:rsid w:val="000B07B2"/>
    <w:rsid w:val="000B16CC"/>
    <w:rsid w:val="000B2A04"/>
    <w:rsid w:val="000B331D"/>
    <w:rsid w:val="000B4615"/>
    <w:rsid w:val="000B6615"/>
    <w:rsid w:val="000B6AF8"/>
    <w:rsid w:val="000C1E73"/>
    <w:rsid w:val="000C6CD5"/>
    <w:rsid w:val="000C6F32"/>
    <w:rsid w:val="000C7C82"/>
    <w:rsid w:val="000D12A7"/>
    <w:rsid w:val="000D1B05"/>
    <w:rsid w:val="000D4ACE"/>
    <w:rsid w:val="000D5A93"/>
    <w:rsid w:val="000D6A06"/>
    <w:rsid w:val="000E0E0E"/>
    <w:rsid w:val="000E12B1"/>
    <w:rsid w:val="000E143E"/>
    <w:rsid w:val="000E4FC3"/>
    <w:rsid w:val="000E595E"/>
    <w:rsid w:val="000F04DF"/>
    <w:rsid w:val="000F42AA"/>
    <w:rsid w:val="000F5840"/>
    <w:rsid w:val="000F6158"/>
    <w:rsid w:val="000F662D"/>
    <w:rsid w:val="000F7A6B"/>
    <w:rsid w:val="0010148D"/>
    <w:rsid w:val="0010334F"/>
    <w:rsid w:val="00104BEE"/>
    <w:rsid w:val="00106FE4"/>
    <w:rsid w:val="00110315"/>
    <w:rsid w:val="00111369"/>
    <w:rsid w:val="001118B9"/>
    <w:rsid w:val="00112CD0"/>
    <w:rsid w:val="00113781"/>
    <w:rsid w:val="001150DC"/>
    <w:rsid w:val="001155BB"/>
    <w:rsid w:val="001160B8"/>
    <w:rsid w:val="00120062"/>
    <w:rsid w:val="00122192"/>
    <w:rsid w:val="0012320E"/>
    <w:rsid w:val="0012323E"/>
    <w:rsid w:val="00124310"/>
    <w:rsid w:val="00127A43"/>
    <w:rsid w:val="00132BF5"/>
    <w:rsid w:val="001335CE"/>
    <w:rsid w:val="00133D4A"/>
    <w:rsid w:val="00134658"/>
    <w:rsid w:val="00136157"/>
    <w:rsid w:val="00141965"/>
    <w:rsid w:val="0014272A"/>
    <w:rsid w:val="001439B1"/>
    <w:rsid w:val="00143CB6"/>
    <w:rsid w:val="001452C0"/>
    <w:rsid w:val="00145CC9"/>
    <w:rsid w:val="001525D7"/>
    <w:rsid w:val="00152741"/>
    <w:rsid w:val="00155C22"/>
    <w:rsid w:val="001561E1"/>
    <w:rsid w:val="0016016E"/>
    <w:rsid w:val="00164487"/>
    <w:rsid w:val="00164646"/>
    <w:rsid w:val="00165CA5"/>
    <w:rsid w:val="00167949"/>
    <w:rsid w:val="00172335"/>
    <w:rsid w:val="0017281E"/>
    <w:rsid w:val="00175A0C"/>
    <w:rsid w:val="00177BBB"/>
    <w:rsid w:val="00180D69"/>
    <w:rsid w:val="0018364D"/>
    <w:rsid w:val="00183F55"/>
    <w:rsid w:val="00192825"/>
    <w:rsid w:val="001945A0"/>
    <w:rsid w:val="001A025B"/>
    <w:rsid w:val="001A1EEB"/>
    <w:rsid w:val="001A5901"/>
    <w:rsid w:val="001B00AE"/>
    <w:rsid w:val="001B15AD"/>
    <w:rsid w:val="001B238A"/>
    <w:rsid w:val="001B4663"/>
    <w:rsid w:val="001B4F8D"/>
    <w:rsid w:val="001B6DF7"/>
    <w:rsid w:val="001B6E8F"/>
    <w:rsid w:val="001C223A"/>
    <w:rsid w:val="001C22D8"/>
    <w:rsid w:val="001C2574"/>
    <w:rsid w:val="001C2951"/>
    <w:rsid w:val="001C5634"/>
    <w:rsid w:val="001C5E99"/>
    <w:rsid w:val="001C67A9"/>
    <w:rsid w:val="001D57DB"/>
    <w:rsid w:val="001D5810"/>
    <w:rsid w:val="001D582B"/>
    <w:rsid w:val="001E161C"/>
    <w:rsid w:val="001E1EB4"/>
    <w:rsid w:val="001E2AE6"/>
    <w:rsid w:val="001E6EC9"/>
    <w:rsid w:val="001F0065"/>
    <w:rsid w:val="001F1297"/>
    <w:rsid w:val="001F1F06"/>
    <w:rsid w:val="001F40FE"/>
    <w:rsid w:val="001F46EB"/>
    <w:rsid w:val="001F73E7"/>
    <w:rsid w:val="001F7A56"/>
    <w:rsid w:val="002026C1"/>
    <w:rsid w:val="00206FB2"/>
    <w:rsid w:val="0020746B"/>
    <w:rsid w:val="00207739"/>
    <w:rsid w:val="002122D7"/>
    <w:rsid w:val="00212DA8"/>
    <w:rsid w:val="0021365E"/>
    <w:rsid w:val="00214A52"/>
    <w:rsid w:val="00216D93"/>
    <w:rsid w:val="00217539"/>
    <w:rsid w:val="0021766E"/>
    <w:rsid w:val="002204B5"/>
    <w:rsid w:val="0022166F"/>
    <w:rsid w:val="00221DDC"/>
    <w:rsid w:val="002225B0"/>
    <w:rsid w:val="00222902"/>
    <w:rsid w:val="00226025"/>
    <w:rsid w:val="002260E1"/>
    <w:rsid w:val="00226639"/>
    <w:rsid w:val="00231C39"/>
    <w:rsid w:val="00231E09"/>
    <w:rsid w:val="00231F44"/>
    <w:rsid w:val="00232473"/>
    <w:rsid w:val="00233DD1"/>
    <w:rsid w:val="00235635"/>
    <w:rsid w:val="00236D13"/>
    <w:rsid w:val="0024222F"/>
    <w:rsid w:val="00242711"/>
    <w:rsid w:val="002439D8"/>
    <w:rsid w:val="002443D7"/>
    <w:rsid w:val="00244E35"/>
    <w:rsid w:val="00244F08"/>
    <w:rsid w:val="00245C93"/>
    <w:rsid w:val="00250A09"/>
    <w:rsid w:val="00251D32"/>
    <w:rsid w:val="00255573"/>
    <w:rsid w:val="00255A16"/>
    <w:rsid w:val="00257C99"/>
    <w:rsid w:val="00261332"/>
    <w:rsid w:val="00263DBD"/>
    <w:rsid w:val="00264D19"/>
    <w:rsid w:val="00266BFD"/>
    <w:rsid w:val="00272631"/>
    <w:rsid w:val="00272BF3"/>
    <w:rsid w:val="00274E3A"/>
    <w:rsid w:val="00274F6B"/>
    <w:rsid w:val="00276D8D"/>
    <w:rsid w:val="00281A53"/>
    <w:rsid w:val="002829F7"/>
    <w:rsid w:val="0028608B"/>
    <w:rsid w:val="00286673"/>
    <w:rsid w:val="00290784"/>
    <w:rsid w:val="00292D79"/>
    <w:rsid w:val="0029459F"/>
    <w:rsid w:val="00294C13"/>
    <w:rsid w:val="002973B7"/>
    <w:rsid w:val="002A01E0"/>
    <w:rsid w:val="002A2BA5"/>
    <w:rsid w:val="002A30A2"/>
    <w:rsid w:val="002A3BF5"/>
    <w:rsid w:val="002A4216"/>
    <w:rsid w:val="002A6571"/>
    <w:rsid w:val="002A7FB5"/>
    <w:rsid w:val="002B26A5"/>
    <w:rsid w:val="002B5BEB"/>
    <w:rsid w:val="002C259A"/>
    <w:rsid w:val="002C4222"/>
    <w:rsid w:val="002C4A2A"/>
    <w:rsid w:val="002C502D"/>
    <w:rsid w:val="002C6BDC"/>
    <w:rsid w:val="002C71E3"/>
    <w:rsid w:val="002C7374"/>
    <w:rsid w:val="002D1A3A"/>
    <w:rsid w:val="002D1D96"/>
    <w:rsid w:val="002D2858"/>
    <w:rsid w:val="002D5D94"/>
    <w:rsid w:val="002D7CCD"/>
    <w:rsid w:val="002E08D8"/>
    <w:rsid w:val="002E10FA"/>
    <w:rsid w:val="002E38C2"/>
    <w:rsid w:val="002E3969"/>
    <w:rsid w:val="002E40FB"/>
    <w:rsid w:val="002E687F"/>
    <w:rsid w:val="002E6EA8"/>
    <w:rsid w:val="002F4B4E"/>
    <w:rsid w:val="00301249"/>
    <w:rsid w:val="00305960"/>
    <w:rsid w:val="00310DCA"/>
    <w:rsid w:val="00311EA6"/>
    <w:rsid w:val="00311F99"/>
    <w:rsid w:val="00313945"/>
    <w:rsid w:val="00314699"/>
    <w:rsid w:val="00315246"/>
    <w:rsid w:val="0031589C"/>
    <w:rsid w:val="003242FB"/>
    <w:rsid w:val="0033137A"/>
    <w:rsid w:val="00332291"/>
    <w:rsid w:val="00332C48"/>
    <w:rsid w:val="00335449"/>
    <w:rsid w:val="00340E97"/>
    <w:rsid w:val="00346624"/>
    <w:rsid w:val="00346AAE"/>
    <w:rsid w:val="00350381"/>
    <w:rsid w:val="00362F66"/>
    <w:rsid w:val="00364E38"/>
    <w:rsid w:val="00366CAE"/>
    <w:rsid w:val="003673F5"/>
    <w:rsid w:val="0036789A"/>
    <w:rsid w:val="00370DB6"/>
    <w:rsid w:val="003741FB"/>
    <w:rsid w:val="003835AD"/>
    <w:rsid w:val="003842A6"/>
    <w:rsid w:val="00385A15"/>
    <w:rsid w:val="00386DBC"/>
    <w:rsid w:val="00387848"/>
    <w:rsid w:val="00392077"/>
    <w:rsid w:val="00392C4F"/>
    <w:rsid w:val="00393E64"/>
    <w:rsid w:val="003950BA"/>
    <w:rsid w:val="003A2CEF"/>
    <w:rsid w:val="003A2D9E"/>
    <w:rsid w:val="003A3888"/>
    <w:rsid w:val="003A438B"/>
    <w:rsid w:val="003A4517"/>
    <w:rsid w:val="003A6CCD"/>
    <w:rsid w:val="003B3F93"/>
    <w:rsid w:val="003B46ED"/>
    <w:rsid w:val="003B6287"/>
    <w:rsid w:val="003B71D5"/>
    <w:rsid w:val="003C0FF3"/>
    <w:rsid w:val="003C19F2"/>
    <w:rsid w:val="003C1E4E"/>
    <w:rsid w:val="003C351F"/>
    <w:rsid w:val="003C4896"/>
    <w:rsid w:val="003C56D4"/>
    <w:rsid w:val="003C5D96"/>
    <w:rsid w:val="003C7734"/>
    <w:rsid w:val="003C7C1A"/>
    <w:rsid w:val="003D0B31"/>
    <w:rsid w:val="003D285D"/>
    <w:rsid w:val="003D3484"/>
    <w:rsid w:val="003D429C"/>
    <w:rsid w:val="003D6F59"/>
    <w:rsid w:val="003E1D6F"/>
    <w:rsid w:val="003E2DF5"/>
    <w:rsid w:val="003E309A"/>
    <w:rsid w:val="003E4ADD"/>
    <w:rsid w:val="003E4CBD"/>
    <w:rsid w:val="003E520A"/>
    <w:rsid w:val="003E5E24"/>
    <w:rsid w:val="003E6D77"/>
    <w:rsid w:val="003E7CF7"/>
    <w:rsid w:val="003F0978"/>
    <w:rsid w:val="003F0E74"/>
    <w:rsid w:val="003F142A"/>
    <w:rsid w:val="003F2F13"/>
    <w:rsid w:val="003F31C8"/>
    <w:rsid w:val="003F6304"/>
    <w:rsid w:val="003F6B01"/>
    <w:rsid w:val="00400368"/>
    <w:rsid w:val="004003BC"/>
    <w:rsid w:val="00402B2C"/>
    <w:rsid w:val="004109DB"/>
    <w:rsid w:val="004133B6"/>
    <w:rsid w:val="00413792"/>
    <w:rsid w:val="00414704"/>
    <w:rsid w:val="00416D48"/>
    <w:rsid w:val="0041789E"/>
    <w:rsid w:val="00417925"/>
    <w:rsid w:val="00417E2B"/>
    <w:rsid w:val="00420741"/>
    <w:rsid w:val="004236FB"/>
    <w:rsid w:val="00423FA4"/>
    <w:rsid w:val="00424EA8"/>
    <w:rsid w:val="00425949"/>
    <w:rsid w:val="00425A63"/>
    <w:rsid w:val="00430E3D"/>
    <w:rsid w:val="004329E0"/>
    <w:rsid w:val="00432FDE"/>
    <w:rsid w:val="004337FD"/>
    <w:rsid w:val="00433B27"/>
    <w:rsid w:val="004345EE"/>
    <w:rsid w:val="00436B14"/>
    <w:rsid w:val="004416B3"/>
    <w:rsid w:val="004464E3"/>
    <w:rsid w:val="00446C03"/>
    <w:rsid w:val="0044709F"/>
    <w:rsid w:val="00457BFF"/>
    <w:rsid w:val="00457C83"/>
    <w:rsid w:val="0046018E"/>
    <w:rsid w:val="0046281A"/>
    <w:rsid w:val="004668D4"/>
    <w:rsid w:val="0046736A"/>
    <w:rsid w:val="00471795"/>
    <w:rsid w:val="0047267E"/>
    <w:rsid w:val="00472FC1"/>
    <w:rsid w:val="00475E81"/>
    <w:rsid w:val="004770F1"/>
    <w:rsid w:val="0047717D"/>
    <w:rsid w:val="00477C82"/>
    <w:rsid w:val="004810CA"/>
    <w:rsid w:val="0048222E"/>
    <w:rsid w:val="00484713"/>
    <w:rsid w:val="00484882"/>
    <w:rsid w:val="004852B8"/>
    <w:rsid w:val="0048764F"/>
    <w:rsid w:val="00490D21"/>
    <w:rsid w:val="0049135A"/>
    <w:rsid w:val="00492217"/>
    <w:rsid w:val="00495DE9"/>
    <w:rsid w:val="00495F1F"/>
    <w:rsid w:val="0049688D"/>
    <w:rsid w:val="0049774C"/>
    <w:rsid w:val="00497C52"/>
    <w:rsid w:val="004A00E6"/>
    <w:rsid w:val="004A06BF"/>
    <w:rsid w:val="004A0CA3"/>
    <w:rsid w:val="004A1B01"/>
    <w:rsid w:val="004A1B90"/>
    <w:rsid w:val="004A4A2C"/>
    <w:rsid w:val="004A762E"/>
    <w:rsid w:val="004A78DF"/>
    <w:rsid w:val="004A7A7E"/>
    <w:rsid w:val="004B11CD"/>
    <w:rsid w:val="004B2068"/>
    <w:rsid w:val="004B2168"/>
    <w:rsid w:val="004B4DAC"/>
    <w:rsid w:val="004B55B4"/>
    <w:rsid w:val="004B76B8"/>
    <w:rsid w:val="004C0276"/>
    <w:rsid w:val="004C1BE8"/>
    <w:rsid w:val="004C25CB"/>
    <w:rsid w:val="004C2AE6"/>
    <w:rsid w:val="004C3930"/>
    <w:rsid w:val="004C445C"/>
    <w:rsid w:val="004C7722"/>
    <w:rsid w:val="004D189E"/>
    <w:rsid w:val="004D2218"/>
    <w:rsid w:val="004D3857"/>
    <w:rsid w:val="004D6435"/>
    <w:rsid w:val="004D7DF5"/>
    <w:rsid w:val="004E0CF5"/>
    <w:rsid w:val="004E1512"/>
    <w:rsid w:val="004E1932"/>
    <w:rsid w:val="004E22FF"/>
    <w:rsid w:val="004E3761"/>
    <w:rsid w:val="004E3E51"/>
    <w:rsid w:val="004E4565"/>
    <w:rsid w:val="004E4A60"/>
    <w:rsid w:val="004E4C65"/>
    <w:rsid w:val="004E5008"/>
    <w:rsid w:val="004E53FB"/>
    <w:rsid w:val="004E54D7"/>
    <w:rsid w:val="004E5587"/>
    <w:rsid w:val="004E5741"/>
    <w:rsid w:val="004E62D5"/>
    <w:rsid w:val="004E753B"/>
    <w:rsid w:val="004F1F8F"/>
    <w:rsid w:val="004F4334"/>
    <w:rsid w:val="004F5602"/>
    <w:rsid w:val="005006FC"/>
    <w:rsid w:val="00502DF5"/>
    <w:rsid w:val="0050374F"/>
    <w:rsid w:val="00504985"/>
    <w:rsid w:val="00505168"/>
    <w:rsid w:val="00506723"/>
    <w:rsid w:val="005128AA"/>
    <w:rsid w:val="0052005C"/>
    <w:rsid w:val="00520DE1"/>
    <w:rsid w:val="00521C64"/>
    <w:rsid w:val="00525F70"/>
    <w:rsid w:val="005307FE"/>
    <w:rsid w:val="00532986"/>
    <w:rsid w:val="005337A4"/>
    <w:rsid w:val="00536307"/>
    <w:rsid w:val="00536AB9"/>
    <w:rsid w:val="00536B53"/>
    <w:rsid w:val="00536E66"/>
    <w:rsid w:val="0053750C"/>
    <w:rsid w:val="00537E2B"/>
    <w:rsid w:val="00537FAD"/>
    <w:rsid w:val="00541D71"/>
    <w:rsid w:val="00542988"/>
    <w:rsid w:val="00542A9E"/>
    <w:rsid w:val="00543197"/>
    <w:rsid w:val="00543AFA"/>
    <w:rsid w:val="00543B36"/>
    <w:rsid w:val="00544BA5"/>
    <w:rsid w:val="0054798F"/>
    <w:rsid w:val="00550AE6"/>
    <w:rsid w:val="00551F07"/>
    <w:rsid w:val="00554195"/>
    <w:rsid w:val="0055462F"/>
    <w:rsid w:val="00556841"/>
    <w:rsid w:val="0055691E"/>
    <w:rsid w:val="00556EE9"/>
    <w:rsid w:val="005571B4"/>
    <w:rsid w:val="0056100A"/>
    <w:rsid w:val="00571170"/>
    <w:rsid w:val="00575DF6"/>
    <w:rsid w:val="00575EDE"/>
    <w:rsid w:val="00577E42"/>
    <w:rsid w:val="00577F03"/>
    <w:rsid w:val="00580482"/>
    <w:rsid w:val="00581AD9"/>
    <w:rsid w:val="00583483"/>
    <w:rsid w:val="00583CCE"/>
    <w:rsid w:val="00584C66"/>
    <w:rsid w:val="00584FA6"/>
    <w:rsid w:val="00586747"/>
    <w:rsid w:val="00590BD9"/>
    <w:rsid w:val="00591FFD"/>
    <w:rsid w:val="00593A23"/>
    <w:rsid w:val="00594198"/>
    <w:rsid w:val="00594D04"/>
    <w:rsid w:val="00596831"/>
    <w:rsid w:val="005976C6"/>
    <w:rsid w:val="005A02DB"/>
    <w:rsid w:val="005A21FF"/>
    <w:rsid w:val="005A3A42"/>
    <w:rsid w:val="005A5021"/>
    <w:rsid w:val="005A5348"/>
    <w:rsid w:val="005A5863"/>
    <w:rsid w:val="005B2263"/>
    <w:rsid w:val="005B3267"/>
    <w:rsid w:val="005B36D1"/>
    <w:rsid w:val="005B56F2"/>
    <w:rsid w:val="005B64ED"/>
    <w:rsid w:val="005C5F71"/>
    <w:rsid w:val="005C744B"/>
    <w:rsid w:val="005C757C"/>
    <w:rsid w:val="005D1452"/>
    <w:rsid w:val="005D15EF"/>
    <w:rsid w:val="005D2E67"/>
    <w:rsid w:val="005D2ECC"/>
    <w:rsid w:val="005D6267"/>
    <w:rsid w:val="005D769E"/>
    <w:rsid w:val="005E35F6"/>
    <w:rsid w:val="005E4D75"/>
    <w:rsid w:val="005E6D1A"/>
    <w:rsid w:val="005F1414"/>
    <w:rsid w:val="005F3453"/>
    <w:rsid w:val="005F35BC"/>
    <w:rsid w:val="005F5009"/>
    <w:rsid w:val="005F5257"/>
    <w:rsid w:val="005F5C3C"/>
    <w:rsid w:val="005F7979"/>
    <w:rsid w:val="005F798E"/>
    <w:rsid w:val="00602CDB"/>
    <w:rsid w:val="00603394"/>
    <w:rsid w:val="00603B17"/>
    <w:rsid w:val="00605540"/>
    <w:rsid w:val="006067C7"/>
    <w:rsid w:val="0061255C"/>
    <w:rsid w:val="006163B0"/>
    <w:rsid w:val="006163D2"/>
    <w:rsid w:val="006211A6"/>
    <w:rsid w:val="0062170C"/>
    <w:rsid w:val="006251FF"/>
    <w:rsid w:val="00625492"/>
    <w:rsid w:val="00625724"/>
    <w:rsid w:val="00625AA2"/>
    <w:rsid w:val="006265FC"/>
    <w:rsid w:val="00630109"/>
    <w:rsid w:val="006312EF"/>
    <w:rsid w:val="00631343"/>
    <w:rsid w:val="00633A8B"/>
    <w:rsid w:val="00633B6F"/>
    <w:rsid w:val="00636D33"/>
    <w:rsid w:val="00642186"/>
    <w:rsid w:val="00643F59"/>
    <w:rsid w:val="00647880"/>
    <w:rsid w:val="00651355"/>
    <w:rsid w:val="00652B11"/>
    <w:rsid w:val="006530BC"/>
    <w:rsid w:val="0065341E"/>
    <w:rsid w:val="00654CEB"/>
    <w:rsid w:val="00657E1F"/>
    <w:rsid w:val="00660A31"/>
    <w:rsid w:val="00661054"/>
    <w:rsid w:val="006611DB"/>
    <w:rsid w:val="00662C92"/>
    <w:rsid w:val="00662EEE"/>
    <w:rsid w:val="00663AB9"/>
    <w:rsid w:val="0066410A"/>
    <w:rsid w:val="006647F6"/>
    <w:rsid w:val="00665BDF"/>
    <w:rsid w:val="00667A37"/>
    <w:rsid w:val="006702C2"/>
    <w:rsid w:val="006716A7"/>
    <w:rsid w:val="0067213E"/>
    <w:rsid w:val="00672C2F"/>
    <w:rsid w:val="006769EA"/>
    <w:rsid w:val="00680503"/>
    <w:rsid w:val="006805A0"/>
    <w:rsid w:val="0068087C"/>
    <w:rsid w:val="006812F8"/>
    <w:rsid w:val="00681CED"/>
    <w:rsid w:val="006829D2"/>
    <w:rsid w:val="00682EA6"/>
    <w:rsid w:val="00684EA3"/>
    <w:rsid w:val="0068758A"/>
    <w:rsid w:val="006921F2"/>
    <w:rsid w:val="006928E1"/>
    <w:rsid w:val="006945B4"/>
    <w:rsid w:val="00694FA3"/>
    <w:rsid w:val="0069757D"/>
    <w:rsid w:val="006A3876"/>
    <w:rsid w:val="006A6AA5"/>
    <w:rsid w:val="006A74C3"/>
    <w:rsid w:val="006A773C"/>
    <w:rsid w:val="006B110F"/>
    <w:rsid w:val="006B14D5"/>
    <w:rsid w:val="006B25CE"/>
    <w:rsid w:val="006B3407"/>
    <w:rsid w:val="006B4471"/>
    <w:rsid w:val="006B4AE4"/>
    <w:rsid w:val="006B4B35"/>
    <w:rsid w:val="006B4F51"/>
    <w:rsid w:val="006C00B6"/>
    <w:rsid w:val="006C1423"/>
    <w:rsid w:val="006C3C83"/>
    <w:rsid w:val="006D15EA"/>
    <w:rsid w:val="006D2568"/>
    <w:rsid w:val="006D3BC0"/>
    <w:rsid w:val="006D3C75"/>
    <w:rsid w:val="006D4643"/>
    <w:rsid w:val="006E1E57"/>
    <w:rsid w:val="006E2F0C"/>
    <w:rsid w:val="006E36D3"/>
    <w:rsid w:val="006E3BC1"/>
    <w:rsid w:val="006E431F"/>
    <w:rsid w:val="006F2A51"/>
    <w:rsid w:val="006F32B3"/>
    <w:rsid w:val="006F33D6"/>
    <w:rsid w:val="006F3C05"/>
    <w:rsid w:val="006F52D2"/>
    <w:rsid w:val="006F6822"/>
    <w:rsid w:val="0070155A"/>
    <w:rsid w:val="007032F6"/>
    <w:rsid w:val="00703384"/>
    <w:rsid w:val="00712D8C"/>
    <w:rsid w:val="007154FA"/>
    <w:rsid w:val="00716391"/>
    <w:rsid w:val="00717CD5"/>
    <w:rsid w:val="0072240A"/>
    <w:rsid w:val="00722D01"/>
    <w:rsid w:val="007248B8"/>
    <w:rsid w:val="00724F8B"/>
    <w:rsid w:val="00725A0A"/>
    <w:rsid w:val="0072648B"/>
    <w:rsid w:val="00727478"/>
    <w:rsid w:val="00727E7A"/>
    <w:rsid w:val="007317B0"/>
    <w:rsid w:val="007370FD"/>
    <w:rsid w:val="00741923"/>
    <w:rsid w:val="00743006"/>
    <w:rsid w:val="00743B38"/>
    <w:rsid w:val="00743E7C"/>
    <w:rsid w:val="007478B4"/>
    <w:rsid w:val="007505D4"/>
    <w:rsid w:val="00752EF7"/>
    <w:rsid w:val="00753CF8"/>
    <w:rsid w:val="00754943"/>
    <w:rsid w:val="00754ED4"/>
    <w:rsid w:val="007575E0"/>
    <w:rsid w:val="00761E37"/>
    <w:rsid w:val="0076410B"/>
    <w:rsid w:val="00766BCD"/>
    <w:rsid w:val="00773AC9"/>
    <w:rsid w:val="00774AAA"/>
    <w:rsid w:val="007751F3"/>
    <w:rsid w:val="00777585"/>
    <w:rsid w:val="007804B0"/>
    <w:rsid w:val="00787AB3"/>
    <w:rsid w:val="00787FEE"/>
    <w:rsid w:val="00790AF5"/>
    <w:rsid w:val="0079191B"/>
    <w:rsid w:val="00792240"/>
    <w:rsid w:val="00793C03"/>
    <w:rsid w:val="00795170"/>
    <w:rsid w:val="00796335"/>
    <w:rsid w:val="00796812"/>
    <w:rsid w:val="0079696A"/>
    <w:rsid w:val="007A01D5"/>
    <w:rsid w:val="007A08B2"/>
    <w:rsid w:val="007A140A"/>
    <w:rsid w:val="007A2DA0"/>
    <w:rsid w:val="007A355C"/>
    <w:rsid w:val="007A6859"/>
    <w:rsid w:val="007B1725"/>
    <w:rsid w:val="007B3A84"/>
    <w:rsid w:val="007B3EAA"/>
    <w:rsid w:val="007B5CCC"/>
    <w:rsid w:val="007C1165"/>
    <w:rsid w:val="007C5EBB"/>
    <w:rsid w:val="007C6188"/>
    <w:rsid w:val="007C69B7"/>
    <w:rsid w:val="007D063C"/>
    <w:rsid w:val="007D0ACA"/>
    <w:rsid w:val="007D15BB"/>
    <w:rsid w:val="007E27F7"/>
    <w:rsid w:val="007E3130"/>
    <w:rsid w:val="007E3902"/>
    <w:rsid w:val="007F33CE"/>
    <w:rsid w:val="007F7A21"/>
    <w:rsid w:val="00802405"/>
    <w:rsid w:val="00812731"/>
    <w:rsid w:val="0081397D"/>
    <w:rsid w:val="00815058"/>
    <w:rsid w:val="0081759C"/>
    <w:rsid w:val="00821EDC"/>
    <w:rsid w:val="0082216B"/>
    <w:rsid w:val="00822576"/>
    <w:rsid w:val="008229EC"/>
    <w:rsid w:val="00824875"/>
    <w:rsid w:val="00827310"/>
    <w:rsid w:val="008308C7"/>
    <w:rsid w:val="00831951"/>
    <w:rsid w:val="008325BC"/>
    <w:rsid w:val="00832962"/>
    <w:rsid w:val="0083316D"/>
    <w:rsid w:val="00834224"/>
    <w:rsid w:val="00834DA4"/>
    <w:rsid w:val="00835CE8"/>
    <w:rsid w:val="008361B5"/>
    <w:rsid w:val="008364A6"/>
    <w:rsid w:val="008365B8"/>
    <w:rsid w:val="00836756"/>
    <w:rsid w:val="008379D5"/>
    <w:rsid w:val="00840352"/>
    <w:rsid w:val="00842A5B"/>
    <w:rsid w:val="00842BDA"/>
    <w:rsid w:val="0084302F"/>
    <w:rsid w:val="00843F7C"/>
    <w:rsid w:val="00844871"/>
    <w:rsid w:val="00845F9B"/>
    <w:rsid w:val="00846BEB"/>
    <w:rsid w:val="00847A45"/>
    <w:rsid w:val="0085456D"/>
    <w:rsid w:val="008551EE"/>
    <w:rsid w:val="00860452"/>
    <w:rsid w:val="00862128"/>
    <w:rsid w:val="00864378"/>
    <w:rsid w:val="00864D55"/>
    <w:rsid w:val="008658EF"/>
    <w:rsid w:val="00872EA7"/>
    <w:rsid w:val="008736DB"/>
    <w:rsid w:val="00874CD9"/>
    <w:rsid w:val="00875095"/>
    <w:rsid w:val="0087533D"/>
    <w:rsid w:val="0088098A"/>
    <w:rsid w:val="0088199A"/>
    <w:rsid w:val="00885180"/>
    <w:rsid w:val="008856DE"/>
    <w:rsid w:val="008866B5"/>
    <w:rsid w:val="008868E1"/>
    <w:rsid w:val="00886EF6"/>
    <w:rsid w:val="00890E8C"/>
    <w:rsid w:val="0089192C"/>
    <w:rsid w:val="00891F98"/>
    <w:rsid w:val="008920B0"/>
    <w:rsid w:val="00893C24"/>
    <w:rsid w:val="0089464C"/>
    <w:rsid w:val="0089630B"/>
    <w:rsid w:val="00896DF1"/>
    <w:rsid w:val="00897071"/>
    <w:rsid w:val="00897F69"/>
    <w:rsid w:val="008A23C3"/>
    <w:rsid w:val="008A36A6"/>
    <w:rsid w:val="008A5184"/>
    <w:rsid w:val="008A6A08"/>
    <w:rsid w:val="008B4D24"/>
    <w:rsid w:val="008B58DF"/>
    <w:rsid w:val="008B6674"/>
    <w:rsid w:val="008C40A0"/>
    <w:rsid w:val="008D0300"/>
    <w:rsid w:val="008D0518"/>
    <w:rsid w:val="008D4BA8"/>
    <w:rsid w:val="008D6813"/>
    <w:rsid w:val="008D6B3E"/>
    <w:rsid w:val="008E497B"/>
    <w:rsid w:val="008E4AC5"/>
    <w:rsid w:val="008E4AF0"/>
    <w:rsid w:val="008F1FF4"/>
    <w:rsid w:val="008F366E"/>
    <w:rsid w:val="008F4486"/>
    <w:rsid w:val="008F6B89"/>
    <w:rsid w:val="008F6E67"/>
    <w:rsid w:val="008F791F"/>
    <w:rsid w:val="00900704"/>
    <w:rsid w:val="00900FE1"/>
    <w:rsid w:val="00902793"/>
    <w:rsid w:val="009045F8"/>
    <w:rsid w:val="009067BF"/>
    <w:rsid w:val="00907A77"/>
    <w:rsid w:val="00913F8E"/>
    <w:rsid w:val="00915E62"/>
    <w:rsid w:val="009177ED"/>
    <w:rsid w:val="00917BE9"/>
    <w:rsid w:val="00921743"/>
    <w:rsid w:val="00921746"/>
    <w:rsid w:val="0092385D"/>
    <w:rsid w:val="009265DC"/>
    <w:rsid w:val="0092743A"/>
    <w:rsid w:val="00930FF2"/>
    <w:rsid w:val="0093365D"/>
    <w:rsid w:val="00935A99"/>
    <w:rsid w:val="00936001"/>
    <w:rsid w:val="00940A36"/>
    <w:rsid w:val="00940AD8"/>
    <w:rsid w:val="0094147E"/>
    <w:rsid w:val="009425CA"/>
    <w:rsid w:val="009425DF"/>
    <w:rsid w:val="00943976"/>
    <w:rsid w:val="00943CC4"/>
    <w:rsid w:val="00945AD4"/>
    <w:rsid w:val="00946E93"/>
    <w:rsid w:val="00946F78"/>
    <w:rsid w:val="009474F5"/>
    <w:rsid w:val="00951D17"/>
    <w:rsid w:val="00954FDD"/>
    <w:rsid w:val="00955286"/>
    <w:rsid w:val="0095614F"/>
    <w:rsid w:val="00956261"/>
    <w:rsid w:val="009576C8"/>
    <w:rsid w:val="009577A1"/>
    <w:rsid w:val="00957819"/>
    <w:rsid w:val="00961874"/>
    <w:rsid w:val="0096354B"/>
    <w:rsid w:val="00965535"/>
    <w:rsid w:val="00965FE6"/>
    <w:rsid w:val="00970A70"/>
    <w:rsid w:val="0097428F"/>
    <w:rsid w:val="00977520"/>
    <w:rsid w:val="00982A39"/>
    <w:rsid w:val="0098347B"/>
    <w:rsid w:val="00984925"/>
    <w:rsid w:val="00985AE0"/>
    <w:rsid w:val="009877B4"/>
    <w:rsid w:val="00987BE8"/>
    <w:rsid w:val="00993D75"/>
    <w:rsid w:val="00994733"/>
    <w:rsid w:val="00995264"/>
    <w:rsid w:val="00995C1F"/>
    <w:rsid w:val="00997228"/>
    <w:rsid w:val="009A5E35"/>
    <w:rsid w:val="009A5EB7"/>
    <w:rsid w:val="009B0160"/>
    <w:rsid w:val="009B0244"/>
    <w:rsid w:val="009C1DE3"/>
    <w:rsid w:val="009C367F"/>
    <w:rsid w:val="009C5767"/>
    <w:rsid w:val="009C5AC6"/>
    <w:rsid w:val="009C7182"/>
    <w:rsid w:val="009C7390"/>
    <w:rsid w:val="009D30CE"/>
    <w:rsid w:val="009D3B34"/>
    <w:rsid w:val="009D49D0"/>
    <w:rsid w:val="009D6329"/>
    <w:rsid w:val="009D69C6"/>
    <w:rsid w:val="009D6A2A"/>
    <w:rsid w:val="009D6BC5"/>
    <w:rsid w:val="009E21D7"/>
    <w:rsid w:val="009E3D8D"/>
    <w:rsid w:val="009E402D"/>
    <w:rsid w:val="009E5B80"/>
    <w:rsid w:val="009E6878"/>
    <w:rsid w:val="009F0988"/>
    <w:rsid w:val="009F2609"/>
    <w:rsid w:val="009F49D0"/>
    <w:rsid w:val="009F529F"/>
    <w:rsid w:val="009F6BB9"/>
    <w:rsid w:val="00A00B49"/>
    <w:rsid w:val="00A01884"/>
    <w:rsid w:val="00A0354C"/>
    <w:rsid w:val="00A049A9"/>
    <w:rsid w:val="00A06918"/>
    <w:rsid w:val="00A07EE0"/>
    <w:rsid w:val="00A11F5D"/>
    <w:rsid w:val="00A13159"/>
    <w:rsid w:val="00A13848"/>
    <w:rsid w:val="00A14C09"/>
    <w:rsid w:val="00A17CC0"/>
    <w:rsid w:val="00A21B92"/>
    <w:rsid w:val="00A21CE0"/>
    <w:rsid w:val="00A24E4A"/>
    <w:rsid w:val="00A25D16"/>
    <w:rsid w:val="00A304BA"/>
    <w:rsid w:val="00A30A47"/>
    <w:rsid w:val="00A32607"/>
    <w:rsid w:val="00A346B3"/>
    <w:rsid w:val="00A35624"/>
    <w:rsid w:val="00A36DE1"/>
    <w:rsid w:val="00A36EED"/>
    <w:rsid w:val="00A43FE1"/>
    <w:rsid w:val="00A446E4"/>
    <w:rsid w:val="00A50FB2"/>
    <w:rsid w:val="00A51078"/>
    <w:rsid w:val="00A519F3"/>
    <w:rsid w:val="00A520F8"/>
    <w:rsid w:val="00A52792"/>
    <w:rsid w:val="00A550D2"/>
    <w:rsid w:val="00A564D5"/>
    <w:rsid w:val="00A57693"/>
    <w:rsid w:val="00A600BC"/>
    <w:rsid w:val="00A61411"/>
    <w:rsid w:val="00A631D6"/>
    <w:rsid w:val="00A6606E"/>
    <w:rsid w:val="00A706C4"/>
    <w:rsid w:val="00A7131D"/>
    <w:rsid w:val="00A73029"/>
    <w:rsid w:val="00A7370F"/>
    <w:rsid w:val="00A74762"/>
    <w:rsid w:val="00A754EC"/>
    <w:rsid w:val="00A76BF5"/>
    <w:rsid w:val="00A778C8"/>
    <w:rsid w:val="00A81482"/>
    <w:rsid w:val="00A820BC"/>
    <w:rsid w:val="00A90212"/>
    <w:rsid w:val="00A916B6"/>
    <w:rsid w:val="00A923DC"/>
    <w:rsid w:val="00A966EE"/>
    <w:rsid w:val="00AA1A88"/>
    <w:rsid w:val="00AA5DA7"/>
    <w:rsid w:val="00AA6B91"/>
    <w:rsid w:val="00AB3539"/>
    <w:rsid w:val="00AB3A5C"/>
    <w:rsid w:val="00AC033D"/>
    <w:rsid w:val="00AC2A05"/>
    <w:rsid w:val="00AC2E3B"/>
    <w:rsid w:val="00AD0196"/>
    <w:rsid w:val="00AD065D"/>
    <w:rsid w:val="00AD2B9A"/>
    <w:rsid w:val="00AD3949"/>
    <w:rsid w:val="00AD3EC8"/>
    <w:rsid w:val="00AD500D"/>
    <w:rsid w:val="00AD754F"/>
    <w:rsid w:val="00AE5C9C"/>
    <w:rsid w:val="00AF1515"/>
    <w:rsid w:val="00AF1B74"/>
    <w:rsid w:val="00AF3289"/>
    <w:rsid w:val="00AF4430"/>
    <w:rsid w:val="00B01746"/>
    <w:rsid w:val="00B01D59"/>
    <w:rsid w:val="00B0346C"/>
    <w:rsid w:val="00B03BEC"/>
    <w:rsid w:val="00B041E7"/>
    <w:rsid w:val="00B065F5"/>
    <w:rsid w:val="00B06641"/>
    <w:rsid w:val="00B06D7F"/>
    <w:rsid w:val="00B10E2A"/>
    <w:rsid w:val="00B146B9"/>
    <w:rsid w:val="00B14C2A"/>
    <w:rsid w:val="00B201E6"/>
    <w:rsid w:val="00B20D72"/>
    <w:rsid w:val="00B2680E"/>
    <w:rsid w:val="00B31F21"/>
    <w:rsid w:val="00B33C61"/>
    <w:rsid w:val="00B34201"/>
    <w:rsid w:val="00B40CD7"/>
    <w:rsid w:val="00B40F95"/>
    <w:rsid w:val="00B419FE"/>
    <w:rsid w:val="00B44FFF"/>
    <w:rsid w:val="00B458B5"/>
    <w:rsid w:val="00B503F1"/>
    <w:rsid w:val="00B52676"/>
    <w:rsid w:val="00B57426"/>
    <w:rsid w:val="00B57A93"/>
    <w:rsid w:val="00B609AB"/>
    <w:rsid w:val="00B674BA"/>
    <w:rsid w:val="00B7005D"/>
    <w:rsid w:val="00B70E9D"/>
    <w:rsid w:val="00B71F39"/>
    <w:rsid w:val="00B7315C"/>
    <w:rsid w:val="00B73DE0"/>
    <w:rsid w:val="00B74E1D"/>
    <w:rsid w:val="00B8165D"/>
    <w:rsid w:val="00B82EDD"/>
    <w:rsid w:val="00B87F85"/>
    <w:rsid w:val="00B91E22"/>
    <w:rsid w:val="00B93C48"/>
    <w:rsid w:val="00B9494B"/>
    <w:rsid w:val="00B95230"/>
    <w:rsid w:val="00BA21BA"/>
    <w:rsid w:val="00BA349B"/>
    <w:rsid w:val="00BA4DE4"/>
    <w:rsid w:val="00BA7FA8"/>
    <w:rsid w:val="00BB008F"/>
    <w:rsid w:val="00BB0557"/>
    <w:rsid w:val="00BB3F52"/>
    <w:rsid w:val="00BB660B"/>
    <w:rsid w:val="00BC0435"/>
    <w:rsid w:val="00BC07E1"/>
    <w:rsid w:val="00BC1066"/>
    <w:rsid w:val="00BC1D09"/>
    <w:rsid w:val="00BC4135"/>
    <w:rsid w:val="00BC4C9E"/>
    <w:rsid w:val="00BC4CC0"/>
    <w:rsid w:val="00BC5222"/>
    <w:rsid w:val="00BC5E77"/>
    <w:rsid w:val="00BC7A82"/>
    <w:rsid w:val="00BC7A9B"/>
    <w:rsid w:val="00BD2E7B"/>
    <w:rsid w:val="00BD6289"/>
    <w:rsid w:val="00BE0D82"/>
    <w:rsid w:val="00BE11B2"/>
    <w:rsid w:val="00BE2A56"/>
    <w:rsid w:val="00BE30BD"/>
    <w:rsid w:val="00BE35B7"/>
    <w:rsid w:val="00BE4D8D"/>
    <w:rsid w:val="00BE553D"/>
    <w:rsid w:val="00BE5FF7"/>
    <w:rsid w:val="00BF0876"/>
    <w:rsid w:val="00BF10F5"/>
    <w:rsid w:val="00BF1AA4"/>
    <w:rsid w:val="00BF1B69"/>
    <w:rsid w:val="00BF37B0"/>
    <w:rsid w:val="00BF633A"/>
    <w:rsid w:val="00BF7250"/>
    <w:rsid w:val="00BF73E6"/>
    <w:rsid w:val="00C04111"/>
    <w:rsid w:val="00C04BFE"/>
    <w:rsid w:val="00C0516A"/>
    <w:rsid w:val="00C07633"/>
    <w:rsid w:val="00C121D8"/>
    <w:rsid w:val="00C1499D"/>
    <w:rsid w:val="00C1607F"/>
    <w:rsid w:val="00C162C8"/>
    <w:rsid w:val="00C17B77"/>
    <w:rsid w:val="00C21032"/>
    <w:rsid w:val="00C21A5F"/>
    <w:rsid w:val="00C22161"/>
    <w:rsid w:val="00C22306"/>
    <w:rsid w:val="00C242B9"/>
    <w:rsid w:val="00C24991"/>
    <w:rsid w:val="00C24EC4"/>
    <w:rsid w:val="00C26404"/>
    <w:rsid w:val="00C26520"/>
    <w:rsid w:val="00C26611"/>
    <w:rsid w:val="00C31454"/>
    <w:rsid w:val="00C32445"/>
    <w:rsid w:val="00C32E4A"/>
    <w:rsid w:val="00C337CF"/>
    <w:rsid w:val="00C338E2"/>
    <w:rsid w:val="00C3696A"/>
    <w:rsid w:val="00C36BEF"/>
    <w:rsid w:val="00C36EE4"/>
    <w:rsid w:val="00C4068A"/>
    <w:rsid w:val="00C457A9"/>
    <w:rsid w:val="00C47087"/>
    <w:rsid w:val="00C475CC"/>
    <w:rsid w:val="00C47974"/>
    <w:rsid w:val="00C53435"/>
    <w:rsid w:val="00C55355"/>
    <w:rsid w:val="00C60283"/>
    <w:rsid w:val="00C62696"/>
    <w:rsid w:val="00C6387E"/>
    <w:rsid w:val="00C65291"/>
    <w:rsid w:val="00C67E1B"/>
    <w:rsid w:val="00C70537"/>
    <w:rsid w:val="00C70B35"/>
    <w:rsid w:val="00C73D66"/>
    <w:rsid w:val="00C7502C"/>
    <w:rsid w:val="00C7514A"/>
    <w:rsid w:val="00C80AE6"/>
    <w:rsid w:val="00C81AC9"/>
    <w:rsid w:val="00C82F9C"/>
    <w:rsid w:val="00C84483"/>
    <w:rsid w:val="00C8720A"/>
    <w:rsid w:val="00C920C8"/>
    <w:rsid w:val="00C92908"/>
    <w:rsid w:val="00C934A3"/>
    <w:rsid w:val="00C94C93"/>
    <w:rsid w:val="00C96E61"/>
    <w:rsid w:val="00C96E69"/>
    <w:rsid w:val="00C96EDE"/>
    <w:rsid w:val="00CA1BD5"/>
    <w:rsid w:val="00CA2D96"/>
    <w:rsid w:val="00CA37B7"/>
    <w:rsid w:val="00CA3EAA"/>
    <w:rsid w:val="00CA3FE9"/>
    <w:rsid w:val="00CA6C5A"/>
    <w:rsid w:val="00CB1018"/>
    <w:rsid w:val="00CB1059"/>
    <w:rsid w:val="00CB1113"/>
    <w:rsid w:val="00CB2C4F"/>
    <w:rsid w:val="00CB3950"/>
    <w:rsid w:val="00CC0380"/>
    <w:rsid w:val="00CC03CC"/>
    <w:rsid w:val="00CC1945"/>
    <w:rsid w:val="00CC30D9"/>
    <w:rsid w:val="00CC3534"/>
    <w:rsid w:val="00CC57FC"/>
    <w:rsid w:val="00CC5C4C"/>
    <w:rsid w:val="00CC7110"/>
    <w:rsid w:val="00CD0966"/>
    <w:rsid w:val="00CD0FAC"/>
    <w:rsid w:val="00CD22C7"/>
    <w:rsid w:val="00CD247F"/>
    <w:rsid w:val="00CD54EF"/>
    <w:rsid w:val="00CD6327"/>
    <w:rsid w:val="00CD7016"/>
    <w:rsid w:val="00CE128F"/>
    <w:rsid w:val="00CE2866"/>
    <w:rsid w:val="00CE3512"/>
    <w:rsid w:val="00CE408A"/>
    <w:rsid w:val="00CE6748"/>
    <w:rsid w:val="00CE7ECE"/>
    <w:rsid w:val="00CF396B"/>
    <w:rsid w:val="00CF3C25"/>
    <w:rsid w:val="00CF561F"/>
    <w:rsid w:val="00CF58AE"/>
    <w:rsid w:val="00CF710B"/>
    <w:rsid w:val="00D06B95"/>
    <w:rsid w:val="00D07BE8"/>
    <w:rsid w:val="00D102BC"/>
    <w:rsid w:val="00D10602"/>
    <w:rsid w:val="00D1085A"/>
    <w:rsid w:val="00D13B7D"/>
    <w:rsid w:val="00D16ACD"/>
    <w:rsid w:val="00D21372"/>
    <w:rsid w:val="00D21DC8"/>
    <w:rsid w:val="00D22652"/>
    <w:rsid w:val="00D252A4"/>
    <w:rsid w:val="00D2659D"/>
    <w:rsid w:val="00D2704F"/>
    <w:rsid w:val="00D30CBD"/>
    <w:rsid w:val="00D371A3"/>
    <w:rsid w:val="00D37605"/>
    <w:rsid w:val="00D410FB"/>
    <w:rsid w:val="00D4159F"/>
    <w:rsid w:val="00D417AD"/>
    <w:rsid w:val="00D45FF3"/>
    <w:rsid w:val="00D466ED"/>
    <w:rsid w:val="00D478AC"/>
    <w:rsid w:val="00D507A4"/>
    <w:rsid w:val="00D51E3F"/>
    <w:rsid w:val="00D529C3"/>
    <w:rsid w:val="00D56863"/>
    <w:rsid w:val="00D604DE"/>
    <w:rsid w:val="00D63884"/>
    <w:rsid w:val="00D67DF5"/>
    <w:rsid w:val="00D71107"/>
    <w:rsid w:val="00D71810"/>
    <w:rsid w:val="00D71D44"/>
    <w:rsid w:val="00D758A2"/>
    <w:rsid w:val="00D80342"/>
    <w:rsid w:val="00D81CF4"/>
    <w:rsid w:val="00D83231"/>
    <w:rsid w:val="00D835E6"/>
    <w:rsid w:val="00D83CD1"/>
    <w:rsid w:val="00D85A91"/>
    <w:rsid w:val="00D879E0"/>
    <w:rsid w:val="00D904EB"/>
    <w:rsid w:val="00D909DC"/>
    <w:rsid w:val="00D9198B"/>
    <w:rsid w:val="00D92BAE"/>
    <w:rsid w:val="00D9355E"/>
    <w:rsid w:val="00D93BE3"/>
    <w:rsid w:val="00D94437"/>
    <w:rsid w:val="00D9510C"/>
    <w:rsid w:val="00D9641F"/>
    <w:rsid w:val="00DA453A"/>
    <w:rsid w:val="00DA6D21"/>
    <w:rsid w:val="00DB159E"/>
    <w:rsid w:val="00DB25A5"/>
    <w:rsid w:val="00DB520F"/>
    <w:rsid w:val="00DB5B18"/>
    <w:rsid w:val="00DB69BC"/>
    <w:rsid w:val="00DC23D6"/>
    <w:rsid w:val="00DC570E"/>
    <w:rsid w:val="00DC589D"/>
    <w:rsid w:val="00DC5DA8"/>
    <w:rsid w:val="00DC629A"/>
    <w:rsid w:val="00DC6AA8"/>
    <w:rsid w:val="00DC7610"/>
    <w:rsid w:val="00DD06BE"/>
    <w:rsid w:val="00DD0B1E"/>
    <w:rsid w:val="00DD213E"/>
    <w:rsid w:val="00DD273A"/>
    <w:rsid w:val="00DD2FAA"/>
    <w:rsid w:val="00DD5263"/>
    <w:rsid w:val="00DD61DC"/>
    <w:rsid w:val="00DE4A31"/>
    <w:rsid w:val="00DE4A69"/>
    <w:rsid w:val="00DE61AF"/>
    <w:rsid w:val="00DE68A1"/>
    <w:rsid w:val="00DF0EC1"/>
    <w:rsid w:val="00DF21A1"/>
    <w:rsid w:val="00DF301D"/>
    <w:rsid w:val="00DF4052"/>
    <w:rsid w:val="00E04461"/>
    <w:rsid w:val="00E04B41"/>
    <w:rsid w:val="00E04E44"/>
    <w:rsid w:val="00E1016D"/>
    <w:rsid w:val="00E10DFF"/>
    <w:rsid w:val="00E11239"/>
    <w:rsid w:val="00E1151F"/>
    <w:rsid w:val="00E12DB7"/>
    <w:rsid w:val="00E14795"/>
    <w:rsid w:val="00E17DE5"/>
    <w:rsid w:val="00E2024B"/>
    <w:rsid w:val="00E27B9A"/>
    <w:rsid w:val="00E36145"/>
    <w:rsid w:val="00E42800"/>
    <w:rsid w:val="00E456BE"/>
    <w:rsid w:val="00E470B9"/>
    <w:rsid w:val="00E47A9C"/>
    <w:rsid w:val="00E50F8C"/>
    <w:rsid w:val="00E533F2"/>
    <w:rsid w:val="00E535EB"/>
    <w:rsid w:val="00E54F12"/>
    <w:rsid w:val="00E60B5A"/>
    <w:rsid w:val="00E63F4A"/>
    <w:rsid w:val="00E64335"/>
    <w:rsid w:val="00E64468"/>
    <w:rsid w:val="00E6577C"/>
    <w:rsid w:val="00E755F9"/>
    <w:rsid w:val="00E762B1"/>
    <w:rsid w:val="00E80B50"/>
    <w:rsid w:val="00E85A76"/>
    <w:rsid w:val="00E91279"/>
    <w:rsid w:val="00E920B6"/>
    <w:rsid w:val="00E94F70"/>
    <w:rsid w:val="00E95B22"/>
    <w:rsid w:val="00E96840"/>
    <w:rsid w:val="00EA0B2A"/>
    <w:rsid w:val="00EA5807"/>
    <w:rsid w:val="00EA74A0"/>
    <w:rsid w:val="00EB1587"/>
    <w:rsid w:val="00EB4167"/>
    <w:rsid w:val="00EB5CD7"/>
    <w:rsid w:val="00EB6AD7"/>
    <w:rsid w:val="00EC2076"/>
    <w:rsid w:val="00EC6B9C"/>
    <w:rsid w:val="00ED2384"/>
    <w:rsid w:val="00ED2B4D"/>
    <w:rsid w:val="00ED2F81"/>
    <w:rsid w:val="00ED3804"/>
    <w:rsid w:val="00ED43D3"/>
    <w:rsid w:val="00ED7337"/>
    <w:rsid w:val="00EE0BD0"/>
    <w:rsid w:val="00EE37FE"/>
    <w:rsid w:val="00EE516E"/>
    <w:rsid w:val="00EE5BF9"/>
    <w:rsid w:val="00EE67C2"/>
    <w:rsid w:val="00EE7450"/>
    <w:rsid w:val="00EF3952"/>
    <w:rsid w:val="00EF5C1F"/>
    <w:rsid w:val="00EF630D"/>
    <w:rsid w:val="00EF6EDC"/>
    <w:rsid w:val="00F0417F"/>
    <w:rsid w:val="00F11090"/>
    <w:rsid w:val="00F11500"/>
    <w:rsid w:val="00F11D6F"/>
    <w:rsid w:val="00F127B5"/>
    <w:rsid w:val="00F13EB9"/>
    <w:rsid w:val="00F15F77"/>
    <w:rsid w:val="00F16F28"/>
    <w:rsid w:val="00F21DE5"/>
    <w:rsid w:val="00F22B0C"/>
    <w:rsid w:val="00F23E56"/>
    <w:rsid w:val="00F240B6"/>
    <w:rsid w:val="00F25864"/>
    <w:rsid w:val="00F25DB3"/>
    <w:rsid w:val="00F27416"/>
    <w:rsid w:val="00F31D7E"/>
    <w:rsid w:val="00F36901"/>
    <w:rsid w:val="00F420CB"/>
    <w:rsid w:val="00F4317A"/>
    <w:rsid w:val="00F4447D"/>
    <w:rsid w:val="00F44BDB"/>
    <w:rsid w:val="00F44F8E"/>
    <w:rsid w:val="00F455FE"/>
    <w:rsid w:val="00F4711B"/>
    <w:rsid w:val="00F50807"/>
    <w:rsid w:val="00F50B72"/>
    <w:rsid w:val="00F50DC6"/>
    <w:rsid w:val="00F568D3"/>
    <w:rsid w:val="00F56B38"/>
    <w:rsid w:val="00F60880"/>
    <w:rsid w:val="00F61CF8"/>
    <w:rsid w:val="00F62D4D"/>
    <w:rsid w:val="00F634E8"/>
    <w:rsid w:val="00F65A21"/>
    <w:rsid w:val="00F73C3B"/>
    <w:rsid w:val="00F751C0"/>
    <w:rsid w:val="00F75340"/>
    <w:rsid w:val="00F7572C"/>
    <w:rsid w:val="00F760BC"/>
    <w:rsid w:val="00F77EB3"/>
    <w:rsid w:val="00F802E1"/>
    <w:rsid w:val="00F80EF3"/>
    <w:rsid w:val="00F83979"/>
    <w:rsid w:val="00F84994"/>
    <w:rsid w:val="00F87037"/>
    <w:rsid w:val="00F877EE"/>
    <w:rsid w:val="00F87928"/>
    <w:rsid w:val="00F90982"/>
    <w:rsid w:val="00F91E29"/>
    <w:rsid w:val="00F928F2"/>
    <w:rsid w:val="00F93A5D"/>
    <w:rsid w:val="00F944A3"/>
    <w:rsid w:val="00F95C31"/>
    <w:rsid w:val="00F96319"/>
    <w:rsid w:val="00FA176F"/>
    <w:rsid w:val="00FA1A47"/>
    <w:rsid w:val="00FA6943"/>
    <w:rsid w:val="00FB13DE"/>
    <w:rsid w:val="00FB5C79"/>
    <w:rsid w:val="00FB6ABE"/>
    <w:rsid w:val="00FC2B6C"/>
    <w:rsid w:val="00FC2BD6"/>
    <w:rsid w:val="00FC334B"/>
    <w:rsid w:val="00FC392B"/>
    <w:rsid w:val="00FC3D62"/>
    <w:rsid w:val="00FC46CF"/>
    <w:rsid w:val="00FC7D15"/>
    <w:rsid w:val="00FD12CF"/>
    <w:rsid w:val="00FD244C"/>
    <w:rsid w:val="00FD4568"/>
    <w:rsid w:val="00FD4CA6"/>
    <w:rsid w:val="00FE2CB5"/>
    <w:rsid w:val="00FE30B1"/>
    <w:rsid w:val="00FE6D2F"/>
    <w:rsid w:val="00FE7534"/>
    <w:rsid w:val="00FF0215"/>
    <w:rsid w:val="00FF0895"/>
    <w:rsid w:val="00FF451C"/>
    <w:rsid w:val="00FF4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A6E9FB5"/>
  <w15:chartTrackingRefBased/>
  <w15:docId w15:val="{9BA63521-1583-4C6F-9C90-D6BFE0AD5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3969"/>
    <w:rPr>
      <w:rFonts w:ascii="Courier New" w:hAnsi="Courier New"/>
      <w:sz w:val="24"/>
      <w:szCs w:val="24"/>
      <w:lang w:val="en-CA" w:eastAsia="en-US"/>
    </w:rPr>
  </w:style>
  <w:style w:type="paragraph" w:styleId="Heading2">
    <w:name w:val="heading 2"/>
    <w:basedOn w:val="Normal"/>
    <w:next w:val="Normal"/>
    <w:link w:val="Heading2Char"/>
    <w:uiPriority w:val="9"/>
    <w:semiHidden/>
    <w:unhideWhenUsed/>
    <w:rsid w:val="00E64335"/>
    <w:pPr>
      <w:keepNext/>
      <w:spacing w:before="240" w:after="60"/>
      <w:outlineLvl w:val="1"/>
    </w:pPr>
    <w:rPr>
      <w:rFonts w:ascii="Cambria" w:hAnsi="Cambria"/>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rFonts w:ascii="Times New Roman" w:hAnsi="Times New Roman"/>
      <w:lang w:val="x-none"/>
    </w:rPr>
  </w:style>
  <w:style w:type="paragraph" w:styleId="Footer">
    <w:name w:val="footer"/>
    <w:basedOn w:val="Normal"/>
    <w:link w:val="FooterChar"/>
    <w:uiPriority w:val="99"/>
    <w:pPr>
      <w:tabs>
        <w:tab w:val="center" w:pos="4320"/>
        <w:tab w:val="right" w:pos="8640"/>
      </w:tabs>
    </w:pPr>
    <w:rPr>
      <w:rFonts w:ascii="Times New Roman" w:hAnsi="Times New Roman"/>
      <w:lang w:val="x-none"/>
    </w:rPr>
  </w:style>
  <w:style w:type="character" w:styleId="PageNumber">
    <w:name w:val="page number"/>
    <w:basedOn w:val="DefaultParagraphFont"/>
    <w:semiHidden/>
  </w:style>
  <w:style w:type="character" w:customStyle="1" w:styleId="FooterChar">
    <w:name w:val="Footer Char"/>
    <w:link w:val="Footer"/>
    <w:uiPriority w:val="99"/>
    <w:rsid w:val="00583CCE"/>
    <w:rPr>
      <w:sz w:val="24"/>
      <w:szCs w:val="24"/>
      <w:lang w:eastAsia="en-US"/>
    </w:rPr>
  </w:style>
  <w:style w:type="character" w:customStyle="1" w:styleId="HeaderChar">
    <w:name w:val="Header Char"/>
    <w:link w:val="Header"/>
    <w:uiPriority w:val="99"/>
    <w:rsid w:val="00583CCE"/>
    <w:rPr>
      <w:sz w:val="24"/>
      <w:szCs w:val="24"/>
      <w:lang w:eastAsia="en-US"/>
    </w:rPr>
  </w:style>
  <w:style w:type="table" w:styleId="TableGrid">
    <w:name w:val="Table Grid"/>
    <w:basedOn w:val="TableNormal"/>
    <w:uiPriority w:val="59"/>
    <w:rsid w:val="009D3B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62D4D"/>
  </w:style>
  <w:style w:type="paragraph" w:customStyle="1" w:styleId="HeadingStyle">
    <w:name w:val="Heading Style"/>
    <w:basedOn w:val="Normal"/>
    <w:qFormat/>
    <w:rsid w:val="0089192C"/>
    <w:pPr>
      <w:widowControl w:val="0"/>
      <w:tabs>
        <w:tab w:val="left" w:pos="2552"/>
        <w:tab w:val="right" w:pos="8789"/>
      </w:tabs>
      <w:spacing w:line="360" w:lineRule="auto"/>
    </w:pPr>
    <w:rPr>
      <w:rFonts w:cs="Courier New"/>
    </w:rPr>
  </w:style>
  <w:style w:type="paragraph" w:customStyle="1" w:styleId="QandAStyle">
    <w:name w:val="Q and A Style"/>
    <w:basedOn w:val="HeadingStyle"/>
    <w:qFormat/>
    <w:rsid w:val="002439D8"/>
    <w:pPr>
      <w:ind w:firstLine="1985"/>
    </w:pPr>
  </w:style>
  <w:style w:type="character" w:customStyle="1" w:styleId="Heading2Char">
    <w:name w:val="Heading 2 Char"/>
    <w:link w:val="Heading2"/>
    <w:uiPriority w:val="9"/>
    <w:semiHidden/>
    <w:rsid w:val="00E64335"/>
    <w:rPr>
      <w:rFonts w:ascii="Cambria" w:eastAsia="Times New Roman" w:hAnsi="Cambria" w:cs="Times New Roman"/>
      <w:b/>
      <w:bCs/>
      <w:i/>
      <w:iCs/>
      <w:sz w:val="28"/>
      <w:szCs w:val="28"/>
      <w:lang w:eastAsia="en-US"/>
    </w:rPr>
  </w:style>
  <w:style w:type="paragraph" w:customStyle="1" w:styleId="ColloquyStyle">
    <w:name w:val="Colloquy Style"/>
    <w:basedOn w:val="HeadingStyle"/>
    <w:rsid w:val="00EA74A0"/>
    <w:pPr>
      <w:tabs>
        <w:tab w:val="left" w:pos="2211"/>
        <w:tab w:val="left" w:pos="2268"/>
      </w:tabs>
      <w:ind w:left="2268"/>
    </w:pPr>
  </w:style>
  <w:style w:type="paragraph" w:customStyle="1" w:styleId="Colloquy">
    <w:name w:val="Colloquy"/>
    <w:basedOn w:val="ColloquyStyle"/>
    <w:qFormat/>
    <w:rsid w:val="002439D8"/>
    <w:pPr>
      <w:tabs>
        <w:tab w:val="clear" w:pos="2211"/>
        <w:tab w:val="clear" w:pos="2268"/>
      </w:tabs>
      <w:ind w:left="1985"/>
    </w:pPr>
  </w:style>
  <w:style w:type="character" w:styleId="Emphasis">
    <w:name w:val="Emphasis"/>
    <w:uiPriority w:val="20"/>
    <w:rsid w:val="00787FEE"/>
    <w:rPr>
      <w:i/>
      <w:iCs/>
    </w:rPr>
  </w:style>
  <w:style w:type="paragraph" w:styleId="NormalWeb">
    <w:name w:val="Normal (Web)"/>
    <w:basedOn w:val="Normal"/>
    <w:uiPriority w:val="99"/>
    <w:semiHidden/>
    <w:unhideWhenUsed/>
    <w:rsid w:val="00787FEE"/>
    <w:pPr>
      <w:spacing w:before="100" w:beforeAutospacing="1" w:after="100" w:afterAutospacing="1"/>
    </w:pPr>
    <w:rPr>
      <w:rFonts w:ascii="Times New Roman" w:hAnsi="Times New Roman"/>
      <w:lang w:eastAsia="en-CA"/>
    </w:rPr>
  </w:style>
  <w:style w:type="paragraph" w:customStyle="1" w:styleId="Quotes">
    <w:name w:val="Quotes"/>
    <w:basedOn w:val="Colloquy"/>
    <w:qFormat/>
    <w:rsid w:val="0089192C"/>
    <w:pPr>
      <w:tabs>
        <w:tab w:val="clear" w:pos="2552"/>
      </w:tabs>
      <w:ind w:left="2552" w:right="13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06608">
      <w:bodyDiv w:val="1"/>
      <w:marLeft w:val="0"/>
      <w:marRight w:val="0"/>
      <w:marTop w:val="0"/>
      <w:marBottom w:val="0"/>
      <w:divBdr>
        <w:top w:val="none" w:sz="0" w:space="0" w:color="auto"/>
        <w:left w:val="none" w:sz="0" w:space="0" w:color="auto"/>
        <w:bottom w:val="none" w:sz="0" w:space="0" w:color="auto"/>
        <w:right w:val="none" w:sz="0" w:space="0" w:color="auto"/>
      </w:divBdr>
      <w:divsChild>
        <w:div w:id="1676805087">
          <w:marLeft w:val="0"/>
          <w:marRight w:val="0"/>
          <w:marTop w:val="0"/>
          <w:marBottom w:val="0"/>
          <w:divBdr>
            <w:top w:val="none" w:sz="0" w:space="0" w:color="auto"/>
            <w:left w:val="none" w:sz="0" w:space="0" w:color="auto"/>
            <w:bottom w:val="none" w:sz="0" w:space="0" w:color="auto"/>
            <w:right w:val="none" w:sz="0" w:space="0" w:color="auto"/>
          </w:divBdr>
          <w:divsChild>
            <w:div w:id="177232795">
              <w:marLeft w:val="0"/>
              <w:marRight w:val="0"/>
              <w:marTop w:val="0"/>
              <w:marBottom w:val="0"/>
              <w:divBdr>
                <w:top w:val="none" w:sz="0" w:space="0" w:color="auto"/>
                <w:left w:val="none" w:sz="0" w:space="0" w:color="auto"/>
                <w:bottom w:val="none" w:sz="0" w:space="0" w:color="auto"/>
                <w:right w:val="none" w:sz="0" w:space="0" w:color="auto"/>
              </w:divBdr>
              <w:divsChild>
                <w:div w:id="1504930487">
                  <w:marLeft w:val="0"/>
                  <w:marRight w:val="0"/>
                  <w:marTop w:val="0"/>
                  <w:marBottom w:val="0"/>
                  <w:divBdr>
                    <w:top w:val="none" w:sz="0" w:space="0" w:color="auto"/>
                    <w:left w:val="none" w:sz="0" w:space="0" w:color="auto"/>
                    <w:bottom w:val="none" w:sz="0" w:space="0" w:color="auto"/>
                    <w:right w:val="none" w:sz="0" w:space="0" w:color="auto"/>
                  </w:divBdr>
                  <w:divsChild>
                    <w:div w:id="249587708">
                      <w:marLeft w:val="0"/>
                      <w:marRight w:val="0"/>
                      <w:marTop w:val="0"/>
                      <w:marBottom w:val="0"/>
                      <w:divBdr>
                        <w:top w:val="none" w:sz="0" w:space="0" w:color="auto"/>
                        <w:left w:val="none" w:sz="0" w:space="0" w:color="auto"/>
                        <w:bottom w:val="none" w:sz="0" w:space="0" w:color="auto"/>
                        <w:right w:val="none" w:sz="0" w:space="0" w:color="auto"/>
                      </w:divBdr>
                      <w:divsChild>
                        <w:div w:id="921109171">
                          <w:marLeft w:val="0"/>
                          <w:marRight w:val="0"/>
                          <w:marTop w:val="0"/>
                          <w:marBottom w:val="0"/>
                          <w:divBdr>
                            <w:top w:val="none" w:sz="0" w:space="0" w:color="auto"/>
                            <w:left w:val="none" w:sz="0" w:space="0" w:color="auto"/>
                            <w:bottom w:val="none" w:sz="0" w:space="0" w:color="auto"/>
                            <w:right w:val="none" w:sz="0" w:space="0" w:color="auto"/>
                          </w:divBdr>
                          <w:divsChild>
                            <w:div w:id="3503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AppData\Local\Microsoft\Windows\Temporary%20Internet%20Files\Content.Outlook\Q0J4XR32\AG_0087_Transcript_Paper_rev07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8FFEE1-9B61-48F5-8CF7-40D30AC96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AG_0087_Transcript_Paper_rev0701.dot</Template>
  <TotalTime>0</TotalTime>
  <Pages>3</Pages>
  <Words>4588</Words>
  <Characters>26156</Characters>
  <Application>Microsoft Office Word</Application>
  <DocSecurity>4</DocSecurity>
  <Lines>217</Lines>
  <Paragraphs>61</Paragraphs>
  <ScaleCrop>false</ScaleCrop>
  <HeadingPairs>
    <vt:vector size="2" baseType="variant">
      <vt:variant>
        <vt:lpstr>Title</vt:lpstr>
      </vt:variant>
      <vt:variant>
        <vt:i4>1</vt:i4>
      </vt:variant>
    </vt:vector>
  </HeadingPairs>
  <TitlesOfParts>
    <vt:vector size="1" baseType="lpstr">
      <vt:lpstr>AG 0087 (rev. 07-01)</vt:lpstr>
    </vt:vector>
  </TitlesOfParts>
  <Company>Ministry of the Attorney General</Company>
  <LinksUpToDate>false</LinksUpToDate>
  <CharactersWithSpaces>30683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 0087 (rev. 07-01)</dc:title>
  <dc:subject>Transcript Paper</dc:subject>
  <dc:creator>ACT Template - Sharing Version (LG)</dc:creator>
  <cp:keywords/>
  <cp:lastModifiedBy>Steora Npl</cp:lastModifiedBy>
  <cp:revision>2</cp:revision>
  <cp:lastPrinted>2015-12-14T04:13:00Z</cp:lastPrinted>
  <dcterms:created xsi:type="dcterms:W3CDTF">2026-03-03T22:26:00Z</dcterms:created>
  <dcterms:modified xsi:type="dcterms:W3CDTF">2026-03-03T22:26:00Z</dcterms:modified>
  <cp:category>administrative forms</cp:category>
</cp:coreProperties>
</file>